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DED17" w14:textId="62C23B0F" w:rsidR="00D077E9" w:rsidRDefault="00FC1D17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2669F455" wp14:editId="2387CF12">
            <wp:simplePos x="0" y="0"/>
            <wp:positionH relativeFrom="page">
              <wp:posOffset>-1379220</wp:posOffset>
            </wp:positionH>
            <wp:positionV relativeFrom="margin">
              <wp:posOffset>-1717675</wp:posOffset>
            </wp:positionV>
            <wp:extent cx="12961620" cy="7793379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1620" cy="77933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E511E1" wp14:editId="642A2779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1A75B1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7CC8027D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3DFD4A39" w14:textId="7BFD550F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48ED5420" wp14:editId="38D13D2B">
                      <wp:extent cx="3528695" cy="956733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95673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CC3623C" w14:textId="274E9F66" w:rsidR="00D077E9" w:rsidRPr="0080374B" w:rsidRDefault="0018645D" w:rsidP="007D6929">
                                  <w:pPr>
                                    <w:pStyle w:val="Ttulo"/>
                                    <w:rPr>
                                      <w:sz w:val="52"/>
                                    </w:rPr>
                                  </w:pPr>
                                  <w:r>
                                    <w:rPr>
                                      <w:sz w:val="52"/>
                                    </w:rPr>
                                    <w:t>Gestión de usuarios mediante GUI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48ED542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7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" filled="f" stroked="f" strokeweight=".5pt">
                      <v:textbox>
                        <w:txbxContent>
                          <w:p w14:paraId="7CC3623C" w14:textId="274E9F66" w:rsidR="00D077E9" w:rsidRPr="0080374B" w:rsidRDefault="0018645D" w:rsidP="007D6929">
                            <w:pPr>
                              <w:pStyle w:val="Ttulo"/>
                              <w:rPr>
                                <w:sz w:val="52"/>
                              </w:rPr>
                            </w:pPr>
                            <w:r>
                              <w:rPr>
                                <w:sz w:val="52"/>
                              </w:rPr>
                              <w:t>Gestión de usuarios mediante GUI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39152F65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330D5B2A" wp14:editId="226F2736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C79402F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4CFC2DAE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0147C95" w14:textId="2DA6601E" w:rsidR="00D077E9" w:rsidRDefault="00D077E9" w:rsidP="00AB02A7">
            <w:pPr>
              <w:rPr>
                <w:noProof/>
              </w:rPr>
            </w:pPr>
            <w:bookmarkStart w:id="0" w:name="_Hlk150696860"/>
            <w:bookmarkEnd w:id="0"/>
          </w:p>
        </w:tc>
      </w:tr>
      <w:tr w:rsidR="00D077E9" w14:paraId="1A61EE97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17145F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1D400B00" wp14:editId="3CF2C44F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BFD083A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1965285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2EE8BC31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31887D31" w14:textId="77777777" w:rsidR="00D077E9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D057AEB65A1545A987F3B1F8BDED0CEA"/>
                </w:placeholder>
                <w15:appearance w15:val="hidden"/>
              </w:sdtPr>
              <w:sdtContent>
                <w:r w:rsidR="005F7B89">
                  <w:rPr>
                    <w:noProof/>
                  </w:rPr>
                  <w:t>Sistemas informáticos 1ºDAM</w:t>
                </w:r>
              </w:sdtContent>
            </w:sdt>
          </w:p>
          <w:p w14:paraId="5C378F06" w14:textId="77777777" w:rsidR="00D077E9" w:rsidRDefault="005F7B8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w:t>Rodrigo Tapiador Cano</w:t>
            </w:r>
          </w:p>
          <w:p w14:paraId="5A76CB4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3A0AD160" w14:textId="2711582E" w:rsidR="00D077E9" w:rsidRDefault="00AB02A7">
      <w:pPr>
        <w:spacing w:after="200"/>
        <w:rPr>
          <w:noProof/>
        </w:rPr>
      </w:pP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861E536" wp14:editId="6EA332A3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635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1D7707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" fillcolor="#34aba2 [3206]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sdt>
      <w:sdtPr>
        <w:rPr>
          <w:rFonts w:asciiTheme="minorHAnsi" w:eastAsiaTheme="minorEastAsia" w:hAnsiTheme="minorHAnsi" w:cstheme="minorBidi"/>
          <w:b/>
          <w:noProof w:val="0"/>
          <w:color w:val="082A75" w:themeColor="text2"/>
          <w:sz w:val="28"/>
          <w:szCs w:val="22"/>
          <w:lang w:eastAsia="en-US" w:bidi="ar-SA"/>
        </w:rPr>
        <w:id w:val="144542898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C0F2465" w14:textId="4A74F225" w:rsidR="003A4C3A" w:rsidRDefault="003A4C3A" w:rsidP="00CB6393">
          <w:pPr>
            <w:pStyle w:val="TtuloTDC"/>
            <w:numPr>
              <w:ilvl w:val="0"/>
              <w:numId w:val="0"/>
            </w:numPr>
            <w:ind w:left="360"/>
          </w:pPr>
          <w:r>
            <w:t>Contenido</w:t>
          </w:r>
        </w:p>
        <w:p w14:paraId="61765E83" w14:textId="68DEF5E4" w:rsidR="009A364F" w:rsidRDefault="003A4C3A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6654632" w:history="1">
            <w:r w:rsidR="009A364F" w:rsidRPr="006B072E">
              <w:rPr>
                <w:rStyle w:val="Hipervnculo"/>
                <w:noProof/>
                <w:lang w:bidi="es-ES"/>
              </w:rPr>
              <w:t>1.</w:t>
            </w:r>
            <w:r w:rsidR="009A364F"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="009A364F" w:rsidRPr="006B072E">
              <w:rPr>
                <w:rStyle w:val="Hipervnculo"/>
                <w:noProof/>
                <w:lang w:bidi="es-ES"/>
              </w:rPr>
              <w:t>Creación de usuarios</w:t>
            </w:r>
            <w:r w:rsidR="009A364F">
              <w:rPr>
                <w:noProof/>
                <w:webHidden/>
              </w:rPr>
              <w:tab/>
            </w:r>
            <w:r w:rsidR="009A364F">
              <w:rPr>
                <w:noProof/>
                <w:webHidden/>
              </w:rPr>
              <w:fldChar w:fldCharType="begin"/>
            </w:r>
            <w:r w:rsidR="009A364F">
              <w:rPr>
                <w:noProof/>
                <w:webHidden/>
              </w:rPr>
              <w:instrText xml:space="preserve"> PAGEREF _Toc156654632 \h </w:instrText>
            </w:r>
            <w:r w:rsidR="009A364F">
              <w:rPr>
                <w:noProof/>
                <w:webHidden/>
              </w:rPr>
            </w:r>
            <w:r w:rsidR="009A364F"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4</w:t>
            </w:r>
            <w:r w:rsidR="009A364F">
              <w:rPr>
                <w:noProof/>
                <w:webHidden/>
              </w:rPr>
              <w:fldChar w:fldCharType="end"/>
            </w:r>
          </w:hyperlink>
        </w:p>
        <w:p w14:paraId="1514A09C" w14:textId="68DC8077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3" w:history="1">
            <w:r w:rsidRPr="006B072E">
              <w:rPr>
                <w:rStyle w:val="Hipervnculo"/>
                <w:noProof/>
                <w:lang w:bidi="es-ES"/>
              </w:rPr>
              <w:t>1.1.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Crear un usuario "Profesor" Utiliza la contraseña por defecto “@dminpr0f”.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622C0E" w14:textId="260B71F8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4" w:history="1">
            <w:r w:rsidRPr="006B072E">
              <w:rPr>
                <w:rStyle w:val="Hipervnculo"/>
                <w:noProof/>
                <w:lang w:bidi="es-ES"/>
              </w:rPr>
              <w:t>1.2.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Crear usuarios "Alumno1", "Alumno2" y "Alumno3". Utiliza la contraseña por defecto “@lumn@”.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0F571" w14:textId="03C73118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5" w:history="1">
            <w:r w:rsidRPr="006B072E">
              <w:rPr>
                <w:rStyle w:val="Hipervnculo"/>
                <w:noProof/>
                <w:lang w:bidi="es-ES"/>
              </w:rPr>
              <w:t>1.3.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Crea dos grupos “Profesores” y “Alumnos”.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4E084" w14:textId="70BDA620" w:rsidR="009A364F" w:rsidRDefault="009A364F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6" w:history="1">
            <w:r w:rsidRPr="006B072E">
              <w:rPr>
                <w:rStyle w:val="Hipervnculo"/>
                <w:noProof/>
                <w:lang w:bidi="es-ES"/>
              </w:rPr>
              <w:t>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Modificación opciones de contraseña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1A86" w14:textId="7796A79F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7" w:history="1">
            <w:r w:rsidRPr="006B072E">
              <w:rPr>
                <w:rStyle w:val="Hipervnculo"/>
                <w:noProof/>
                <w:lang w:bidi="es-ES"/>
              </w:rPr>
              <w:t>2.1.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Establece que el historial de contraseñas de 5, la longitud mínima de 8 caracteres y número de intentos erróneos máximo 5.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42FD2" w14:textId="24EECD46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8" w:history="1">
            <w:r w:rsidRPr="006B072E">
              <w:rPr>
                <w:rStyle w:val="Hipervnculo"/>
                <w:noProof/>
                <w:lang w:bidi="es-ES"/>
              </w:rPr>
              <w:t>2.2.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Fuerza el cambio de contraseña en el primer inicio de sesión.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B340D" w14:textId="23F8966E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39" w:history="1">
            <w:r w:rsidRPr="006B072E">
              <w:rPr>
                <w:rStyle w:val="Hipervnculo"/>
                <w:noProof/>
                <w:lang w:bidi="es-ES"/>
              </w:rPr>
              <w:t>2.3.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Cambia la contraseña a otra cualquiera dos veces, realiza un tercer cambio e intenta poner la contraseña utilizada en el primer cambio.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A95D" w14:textId="79F0A418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0" w:history="1">
            <w:r w:rsidRPr="006B072E">
              <w:rPr>
                <w:rStyle w:val="Hipervnculo"/>
                <w:noProof/>
                <w:lang w:bidi="es-ES"/>
              </w:rPr>
              <w:t>2.4.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Deshabilita la cuenta “Alumno2” e intenta logarte.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66267" w14:textId="2B9816CA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1" w:history="1">
            <w:r w:rsidRPr="006B072E">
              <w:rPr>
                <w:rStyle w:val="Hipervnculo"/>
                <w:noProof/>
                <w:lang w:bidi="es-ES"/>
              </w:rPr>
              <w:t>2.5.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Bloquea la cuenta “Alumno3” por intentos erróneos de contraseña.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9C894" w14:textId="4CE7068B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2" w:history="1">
            <w:r w:rsidRPr="006B072E">
              <w:rPr>
                <w:rStyle w:val="Hipervnculo"/>
                <w:noProof/>
                <w:lang w:bidi="es-ES"/>
              </w:rPr>
              <w:t>2.6.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Desbloquea las cuentas.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0DAB1" w14:textId="60B983E3" w:rsidR="009A364F" w:rsidRDefault="009A364F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3" w:history="1">
            <w:r w:rsidRPr="006B072E">
              <w:rPr>
                <w:rStyle w:val="Hipervnculo"/>
                <w:noProof/>
                <w:lang w:bidi="es-ES"/>
              </w:rPr>
              <w:t>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Permisos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74C6" w14:textId="1715849E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4" w:history="1">
            <w:r w:rsidRPr="006B072E">
              <w:rPr>
                <w:rStyle w:val="Hipervnculo"/>
                <w:noProof/>
                <w:lang w:bidi="es-ES"/>
              </w:rPr>
              <w:t>3.1.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En la carpeta “Compartido”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467372" w14:textId="604515C6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5" w:history="1">
            <w:r w:rsidRPr="006B072E">
              <w:rPr>
                <w:rStyle w:val="Hipervnculo"/>
                <w:noProof/>
                <w:lang w:bidi="es-ES"/>
              </w:rPr>
              <w:t>3.1.1.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Profesores y alumnos tienen todos los permisos (solo profesores y alumnos, elimina el acceso para el resto de usuarios)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7BA00" w14:textId="0B72413C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6" w:history="1">
            <w:r w:rsidRPr="006B072E">
              <w:rPr>
                <w:rStyle w:val="Hipervnculo"/>
                <w:noProof/>
                <w:lang w:bidi="es-ES"/>
              </w:rPr>
              <w:t>3.2.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En la carpeta “Compartido Profesores”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77248" w14:textId="7DF99BBB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7" w:history="1">
            <w:r w:rsidRPr="006B072E">
              <w:rPr>
                <w:rStyle w:val="Hipervnculo"/>
                <w:noProof/>
                <w:lang w:bidi="es-ES"/>
              </w:rPr>
              <w:t>3.2.1.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Acceso solo a profesores con todos los permisos excepto control total  (solo profesores, elimina el acceso para el resto de usuarios).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81DA9" w14:textId="640D9FA2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8" w:history="1">
            <w:r w:rsidRPr="006B072E">
              <w:rPr>
                <w:rStyle w:val="Hipervnculo"/>
                <w:noProof/>
                <w:lang w:bidi="es-ES"/>
              </w:rPr>
              <w:t>3.3.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En la carpeta “Compartido Alumnos”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68648" w14:textId="38D4CAD6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49" w:history="1">
            <w:r w:rsidRPr="006B072E">
              <w:rPr>
                <w:rStyle w:val="Hipervnculo"/>
                <w:noProof/>
                <w:lang w:bidi="es-ES"/>
              </w:rPr>
              <w:t>3.3.1.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Acceso a profesores con todos los permisos excepto control total.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403C" w14:textId="10FBBC4A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0" w:history="1">
            <w:r w:rsidRPr="006B072E">
              <w:rPr>
                <w:rStyle w:val="Hipervnculo"/>
                <w:noProof/>
                <w:lang w:bidi="es-ES"/>
              </w:rPr>
              <w:t>3.3.2.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Acceso a alumnos con los permisos “Lectura y ejecución, mostrar contenido de la carpeta, lectura”.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F33F6" w14:textId="70F0B947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1" w:history="1">
            <w:r w:rsidRPr="006B072E">
              <w:rPr>
                <w:rStyle w:val="Hipervnculo"/>
                <w:noProof/>
                <w:lang w:bidi="es-ES"/>
              </w:rPr>
              <w:t>3.3.3.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¿Pueden los profesores crear/leer archivos en las carpetas?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92913" w14:textId="5F0D9D5A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2" w:history="1">
            <w:r w:rsidRPr="006B072E">
              <w:rPr>
                <w:rStyle w:val="Hipervnculo"/>
                <w:noProof/>
                <w:lang w:bidi="es-ES"/>
              </w:rPr>
              <w:t>3.3.4.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¿Pueden los alumnos crear/leer archivos en las carpeta?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9AD65" w14:textId="2F65ED0E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3" w:history="1">
            <w:r w:rsidRPr="006B072E">
              <w:rPr>
                <w:rStyle w:val="Hipervnculo"/>
                <w:noProof/>
                <w:lang w:bidi="es-ES"/>
              </w:rPr>
              <w:t>3.3.5.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¿Pueden los profesores cambiar los permisos de las carpetas?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DE051" w14:textId="6CF86967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4" w:history="1">
            <w:r w:rsidRPr="006B072E">
              <w:rPr>
                <w:rStyle w:val="Hipervnculo"/>
                <w:noProof/>
                <w:lang w:bidi="es-ES"/>
              </w:rPr>
              <w:t>3.3.6.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¿Pueden los alumnos cambiar los permisos de las carpetas?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238176" w14:textId="76D8FCA5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5" w:history="1">
            <w:r w:rsidRPr="006B072E">
              <w:rPr>
                <w:rStyle w:val="Hipervnculo"/>
                <w:noProof/>
                <w:lang w:bidi="es-ES"/>
              </w:rPr>
              <w:t>3.3.7.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Si añades al usuario “Profesor” al grupo “Alumnos” ¿Se produce algún cambio?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2D0F" w14:textId="183166BD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6" w:history="1">
            <w:r w:rsidRPr="006B072E">
              <w:rPr>
                <w:rStyle w:val="Hipervnculo"/>
                <w:noProof/>
                <w:lang w:bidi="es-ES"/>
              </w:rPr>
              <w:t>3.3.8.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deniega el permiso “Control total”, “Modificar” y “Escritura” al grupo “Alumnos”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F8432" w14:textId="245E2D13" w:rsidR="009A364F" w:rsidRDefault="009A364F">
          <w:pPr>
            <w:pStyle w:val="TDC3"/>
            <w:tabs>
              <w:tab w:val="left" w:pos="168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7" w:history="1">
            <w:r w:rsidRPr="006B072E">
              <w:rPr>
                <w:rStyle w:val="Hipervnculo"/>
                <w:noProof/>
                <w:lang w:bidi="es-ES"/>
              </w:rPr>
              <w:t>3.3.9.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¿Qué riesgo tiene el acceso a la carpeta “Compartido” con todos los permisos?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F5F1D" w14:textId="689C35EC" w:rsidR="009A364F" w:rsidRDefault="009A364F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8" w:history="1">
            <w:r w:rsidRPr="006B072E">
              <w:rPr>
                <w:rStyle w:val="Hipervnculo"/>
                <w:noProof/>
                <w:lang w:bidi="es-ES"/>
              </w:rPr>
              <w:t>4.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Políticas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0930E" w14:textId="28C4C0F7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59" w:history="1">
            <w:r w:rsidRPr="006B072E">
              <w:rPr>
                <w:rStyle w:val="Hipervnculo"/>
                <w:noProof/>
                <w:lang w:bidi="es-ES"/>
              </w:rPr>
              <w:t>4.1.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Crea una política local para los usuarios Alumnos que impida que accedan a las herramientas administrativas y cambiar el fondo de escritorio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670C8" w14:textId="6770F9E6" w:rsidR="009A364F" w:rsidRDefault="009A364F">
          <w:pPr>
            <w:pStyle w:val="TDC2"/>
            <w:tabs>
              <w:tab w:val="left" w:pos="120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60" w:history="1">
            <w:r w:rsidRPr="006B072E">
              <w:rPr>
                <w:rStyle w:val="Hipervnculo"/>
                <w:noProof/>
                <w:lang w:bidi="es-ES"/>
              </w:rPr>
              <w:t>4.2.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Crea una política local para el equipo que impida utilizar una unidad de almacenamiento USB.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16353" w14:textId="6AA3C24A" w:rsidR="009A364F" w:rsidRDefault="009A364F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61" w:history="1">
            <w:r w:rsidRPr="006B072E">
              <w:rPr>
                <w:rStyle w:val="Hipervnculo"/>
                <w:noProof/>
                <w:lang w:bidi="es-ES"/>
              </w:rPr>
              <w:t>5.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Elimina los usuarios grupos y carpetas creados en la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C499B" w14:textId="614D7599" w:rsidR="009A364F" w:rsidRDefault="009A364F">
          <w:pPr>
            <w:pStyle w:val="TDC1"/>
            <w:tabs>
              <w:tab w:val="left" w:pos="560"/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6654662" w:history="1">
            <w:r w:rsidRPr="006B072E">
              <w:rPr>
                <w:rStyle w:val="Hipervnculo"/>
                <w:noProof/>
                <w:lang w:bidi="es-ES"/>
              </w:rPr>
              <w:t>6.</w:t>
            </w:r>
            <w:r>
              <w:rPr>
                <w:b w:val="0"/>
                <w:noProof/>
                <w:color w:val="auto"/>
                <w:kern w:val="2"/>
                <w:sz w:val="24"/>
                <w:szCs w:val="24"/>
                <w:lang w:eastAsia="es-ES"/>
                <w14:ligatures w14:val="standardContextual"/>
              </w:rPr>
              <w:tab/>
            </w:r>
            <w:r w:rsidRPr="006B072E">
              <w:rPr>
                <w:rStyle w:val="Hipervnculo"/>
                <w:noProof/>
                <w:lang w:bidi="es-ES"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_Toc156654662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74A3D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F23BE" w14:textId="7720B312" w:rsidR="0080374B" w:rsidRPr="0080374B" w:rsidRDefault="003A4C3A" w:rsidP="0080374B">
          <w:pPr>
            <w:rPr>
              <w:bCs/>
            </w:rPr>
          </w:pPr>
          <w:r>
            <w:rPr>
              <w:bCs/>
            </w:rPr>
            <w:fldChar w:fldCharType="end"/>
          </w:r>
        </w:p>
      </w:sdtContent>
    </w:sdt>
    <w:p w14:paraId="63A64121" w14:textId="7C1D7676" w:rsidR="0080374B" w:rsidRDefault="0080374B">
      <w:pPr>
        <w:spacing w:after="200"/>
        <w:rPr>
          <w:noProof/>
          <w:lang w:bidi="es-ES"/>
        </w:rPr>
      </w:pPr>
      <w:r>
        <w:br w:type="page"/>
      </w:r>
    </w:p>
    <w:p w14:paraId="11568727" w14:textId="77777777" w:rsidR="0080374B" w:rsidRPr="0080374B" w:rsidRDefault="0080374B" w:rsidP="0080374B">
      <w:pPr>
        <w:pStyle w:val="Ttulo2"/>
        <w:numPr>
          <w:ilvl w:val="0"/>
          <w:numId w:val="0"/>
        </w:numPr>
        <w:ind w:left="792"/>
      </w:pPr>
    </w:p>
    <w:p w14:paraId="0D29AC50" w14:textId="54501F9A" w:rsidR="004C4309" w:rsidRDefault="00955615" w:rsidP="00AE3418">
      <w:pPr>
        <w:pStyle w:val="Ttulo1"/>
      </w:pPr>
      <w:bookmarkStart w:id="1" w:name="_Toc156654632"/>
      <w:r>
        <w:t>Creación de usuarios</w:t>
      </w:r>
      <w:bookmarkEnd w:id="1"/>
    </w:p>
    <w:p w14:paraId="48E46FCC" w14:textId="3135750D" w:rsidR="00437709" w:rsidRDefault="00437709" w:rsidP="00437709">
      <w:pPr>
        <w:pStyle w:val="Ttulo2"/>
      </w:pPr>
      <w:bookmarkStart w:id="2" w:name="_Toc156654633"/>
      <w:r w:rsidRPr="00437709">
        <w:t>Crear un usuario "Profesor" Utiliza la contraseña por defecto “@dminpr0f”.</w:t>
      </w:r>
      <w:bookmarkEnd w:id="2"/>
    </w:p>
    <w:p w14:paraId="6F5FAACF" w14:textId="37B64A59" w:rsidR="0024324B" w:rsidRPr="0024324B" w:rsidRDefault="0024324B" w:rsidP="0024324B">
      <w:pPr>
        <w:pStyle w:val="Contenido"/>
        <w:rPr>
          <w:lang w:bidi="es-ES"/>
        </w:rPr>
      </w:pPr>
      <w:r>
        <w:rPr>
          <w:lang w:bidi="es-ES"/>
        </w:rPr>
        <w:t>Desde configuración de Windows/cuentas</w:t>
      </w:r>
      <w:r w:rsidR="00A739A5">
        <w:rPr>
          <w:lang w:bidi="es-ES"/>
        </w:rPr>
        <w:t>.</w:t>
      </w:r>
    </w:p>
    <w:p w14:paraId="31A23D5B" w14:textId="2DE3E22B" w:rsidR="00356740" w:rsidRDefault="0024324B" w:rsidP="0024324B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1A6854D4" wp14:editId="5F1E7CC3">
            <wp:extent cx="3156858" cy="2823051"/>
            <wp:effectExtent l="0" t="0" r="5715" b="0"/>
            <wp:docPr id="21301396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9646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6114" cy="283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53B47" w14:textId="24A5E34C" w:rsidR="00853B81" w:rsidRDefault="001D7E53" w:rsidP="0024324B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5D0C4E8C" wp14:editId="77114A86">
            <wp:extent cx="3175907" cy="1768245"/>
            <wp:effectExtent l="0" t="0" r="5715" b="3810"/>
            <wp:docPr id="20429735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9735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0971" cy="1776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CFD0" w14:textId="6E5E33FE" w:rsidR="00853B81" w:rsidRPr="00853B81" w:rsidRDefault="00853B81" w:rsidP="00853B81">
      <w:pPr>
        <w:spacing w:after="200"/>
        <w:rPr>
          <w:lang w:bidi="es-ES"/>
        </w:rPr>
      </w:pPr>
      <w:r>
        <w:rPr>
          <w:lang w:bidi="es-ES"/>
        </w:rPr>
        <w:br w:type="page"/>
      </w:r>
    </w:p>
    <w:p w14:paraId="2338DA4B" w14:textId="433F6C22" w:rsidR="00437709" w:rsidRDefault="009E77B5" w:rsidP="00437709">
      <w:pPr>
        <w:pStyle w:val="Ttulo2"/>
      </w:pPr>
      <w:bookmarkStart w:id="3" w:name="_Toc156654634"/>
      <w:r w:rsidRPr="009E77B5">
        <w:lastRenderedPageBreak/>
        <w:t>Crear usuarios "Alumno1", "Alumno2" y "Alumno3"</w:t>
      </w:r>
      <w:r w:rsidR="00F70178">
        <w:t>.</w:t>
      </w:r>
      <w:r w:rsidRPr="009E77B5">
        <w:t xml:space="preserve"> Utiliza la contraseña por defecto “@lumn@”.</w:t>
      </w:r>
      <w:bookmarkEnd w:id="3"/>
    </w:p>
    <w:p w14:paraId="52B2316B" w14:textId="77777777" w:rsidR="00853B81" w:rsidRPr="00853B81" w:rsidRDefault="00853B81" w:rsidP="00853B81">
      <w:pPr>
        <w:pStyle w:val="Contenido"/>
        <w:rPr>
          <w:lang w:bidi="es-ES"/>
        </w:rPr>
      </w:pPr>
    </w:p>
    <w:p w14:paraId="19876088" w14:textId="66717441" w:rsidR="00623F43" w:rsidRDefault="00623F43" w:rsidP="00623F43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103CA24E" wp14:editId="7E385F92">
            <wp:extent cx="1632725" cy="3010807"/>
            <wp:effectExtent l="0" t="0" r="5715" b="0"/>
            <wp:docPr id="1325411531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411531" name="Imagen 1" descr="Imagen que contiene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7597" cy="301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3B81">
        <w:rPr>
          <w:noProof/>
        </w:rPr>
        <w:drawing>
          <wp:inline distT="0" distB="0" distL="0" distR="0" wp14:anchorId="2985E15E" wp14:editId="393B7D79">
            <wp:extent cx="3832788" cy="3026047"/>
            <wp:effectExtent l="0" t="0" r="0" b="3175"/>
            <wp:docPr id="204959327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59327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4023" cy="30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61F3" w14:textId="6A902B62" w:rsidR="00731124" w:rsidRDefault="00B437BF" w:rsidP="00623F43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4299E8FB" wp14:editId="48C5BC2A">
            <wp:extent cx="3298372" cy="3040442"/>
            <wp:effectExtent l="0" t="0" r="0" b="7620"/>
            <wp:docPr id="6921821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821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593" cy="304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0348">
        <w:rPr>
          <w:noProof/>
        </w:rPr>
        <w:drawing>
          <wp:inline distT="0" distB="0" distL="0" distR="0" wp14:anchorId="42656445" wp14:editId="46C48EF2">
            <wp:extent cx="2381250" cy="2057400"/>
            <wp:effectExtent l="0" t="0" r="0" b="0"/>
            <wp:docPr id="89467954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79549" name="Imagen 1" descr="Interfaz de usuario gráfica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B22" w14:textId="77777777" w:rsidR="00731124" w:rsidRDefault="00731124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43F35EFF" w14:textId="77777777" w:rsidR="00B437BF" w:rsidRDefault="00B437BF" w:rsidP="00623F43">
      <w:pPr>
        <w:pStyle w:val="Contenido"/>
        <w:jc w:val="center"/>
        <w:rPr>
          <w:lang w:bidi="es-ES"/>
        </w:rPr>
      </w:pPr>
    </w:p>
    <w:p w14:paraId="3F5F1B52" w14:textId="77777777" w:rsidR="00623F43" w:rsidRPr="00623F43" w:rsidRDefault="00623F43" w:rsidP="00623F43">
      <w:pPr>
        <w:pStyle w:val="Contenido"/>
        <w:jc w:val="center"/>
        <w:rPr>
          <w:lang w:bidi="es-ES"/>
        </w:rPr>
      </w:pPr>
    </w:p>
    <w:p w14:paraId="6205A63B" w14:textId="6142EB0B" w:rsidR="00AE3418" w:rsidRDefault="009E77B5" w:rsidP="00AE3418">
      <w:pPr>
        <w:pStyle w:val="Ttulo2"/>
      </w:pPr>
      <w:bookmarkStart w:id="4" w:name="_Toc156654635"/>
      <w:r w:rsidRPr="009E77B5">
        <w:t>Crea dos grupos “Profesores” y “Alumnos”</w:t>
      </w:r>
      <w:r w:rsidR="00F70178">
        <w:t>.</w:t>
      </w:r>
      <w:bookmarkEnd w:id="4"/>
    </w:p>
    <w:p w14:paraId="76DEBD88" w14:textId="6ED558C3" w:rsidR="00F93CD2" w:rsidRDefault="007F4818" w:rsidP="001B60F1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1ACE9A4A" wp14:editId="7B43F96A">
            <wp:extent cx="3374572" cy="2673086"/>
            <wp:effectExtent l="0" t="0" r="0" b="0"/>
            <wp:docPr id="71970799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70799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89808" cy="268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40A">
        <w:rPr>
          <w:noProof/>
        </w:rPr>
        <w:drawing>
          <wp:inline distT="0" distB="0" distL="0" distR="0" wp14:anchorId="514F2CC4" wp14:editId="02CD7C2F">
            <wp:extent cx="2795954" cy="2215152"/>
            <wp:effectExtent l="0" t="0" r="4445" b="0"/>
            <wp:docPr id="19345184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518435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22795" cy="223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297A" w14:textId="77777777" w:rsidR="00F93CD2" w:rsidRDefault="00F93CD2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43109949" w14:textId="77777777" w:rsidR="001B60F1" w:rsidRPr="001B60F1" w:rsidRDefault="001B60F1" w:rsidP="001B60F1">
      <w:pPr>
        <w:pStyle w:val="Contenido"/>
        <w:rPr>
          <w:lang w:bidi="es-ES"/>
        </w:rPr>
      </w:pPr>
    </w:p>
    <w:p w14:paraId="62596A12" w14:textId="50726427" w:rsidR="00643D1E" w:rsidRDefault="009D58AA" w:rsidP="00643D1E">
      <w:pPr>
        <w:pStyle w:val="Ttulo1"/>
      </w:pPr>
      <w:bookmarkStart w:id="5" w:name="_Toc156654636"/>
      <w:r>
        <w:t>Modificación opciones de contraseña</w:t>
      </w:r>
      <w:bookmarkEnd w:id="5"/>
    </w:p>
    <w:p w14:paraId="77077BB3" w14:textId="64859D9E" w:rsidR="00643D1E" w:rsidRDefault="00643D1E" w:rsidP="00643D1E">
      <w:pPr>
        <w:pStyle w:val="Ttulo2"/>
      </w:pPr>
      <w:bookmarkStart w:id="6" w:name="_Toc156654637"/>
      <w:r w:rsidRPr="00643D1E">
        <w:t>Establece que el historial de contraseñas de 5, la longitud mínima de 8 caracteres y número de intentos erróneos máximo 5.</w:t>
      </w:r>
      <w:bookmarkEnd w:id="6"/>
    </w:p>
    <w:p w14:paraId="093D6349" w14:textId="224A34C5" w:rsidR="00F93CD2" w:rsidRDefault="00F93CD2" w:rsidP="00F93CD2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2AF55DE0" wp14:editId="2ED2C48C">
            <wp:extent cx="1649234" cy="3483429"/>
            <wp:effectExtent l="0" t="0" r="8255" b="3175"/>
            <wp:docPr id="161978969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789699" name="Imagen 1" descr="Imagen que contiene 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4326" cy="349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4800">
        <w:rPr>
          <w:noProof/>
        </w:rPr>
        <w:drawing>
          <wp:inline distT="0" distB="0" distL="0" distR="0" wp14:anchorId="13D727FC" wp14:editId="0D2C1833">
            <wp:extent cx="3646714" cy="2859438"/>
            <wp:effectExtent l="0" t="0" r="0" b="0"/>
            <wp:docPr id="5724026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02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7298" cy="287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B36AF" w14:textId="52E7E9AE" w:rsidR="003461AE" w:rsidRDefault="003461AE" w:rsidP="00F93CD2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572FC783" wp14:editId="4D499C9C">
            <wp:extent cx="2960359" cy="4027261"/>
            <wp:effectExtent l="0" t="0" r="0" b="0"/>
            <wp:docPr id="9932608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6088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131" cy="40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6F59">
        <w:rPr>
          <w:noProof/>
        </w:rPr>
        <w:drawing>
          <wp:inline distT="0" distB="0" distL="0" distR="0" wp14:anchorId="25FC8E15" wp14:editId="6D38EE2F">
            <wp:extent cx="2928257" cy="1742616"/>
            <wp:effectExtent l="0" t="0" r="5715" b="0"/>
            <wp:docPr id="69285216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852163" name="Imagen 1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7292" cy="174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BFB4" w14:textId="77777777" w:rsidR="00C54731" w:rsidRPr="00F93CD2" w:rsidRDefault="00C54731" w:rsidP="00F93CD2">
      <w:pPr>
        <w:pStyle w:val="Contenido"/>
        <w:rPr>
          <w:lang w:bidi="es-ES"/>
        </w:rPr>
      </w:pPr>
    </w:p>
    <w:p w14:paraId="4AD4AA44" w14:textId="79E7F8D4" w:rsidR="00643D1E" w:rsidRDefault="00C87110" w:rsidP="00643D1E">
      <w:pPr>
        <w:pStyle w:val="Ttulo2"/>
      </w:pPr>
      <w:bookmarkStart w:id="7" w:name="_Toc156654638"/>
      <w:r w:rsidRPr="00C87110">
        <w:t>Fuerza el cambio de contraseña en el primer inicio de sesión.</w:t>
      </w:r>
      <w:bookmarkEnd w:id="7"/>
    </w:p>
    <w:p w14:paraId="0B9DDC16" w14:textId="164C220C" w:rsidR="00FE6760" w:rsidRPr="00FE6760" w:rsidRDefault="001E3DA5" w:rsidP="001E3DA5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01C2DD96" wp14:editId="06D25A67">
            <wp:extent cx="3091543" cy="3157885"/>
            <wp:effectExtent l="0" t="0" r="0" b="4445"/>
            <wp:docPr id="15003621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362158" name="Imagen 1" descr="Interfaz de usuario gráfica, Texto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7998" cy="31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CE7D" w14:textId="070732A0" w:rsidR="00643D1E" w:rsidRDefault="00C87110" w:rsidP="00643D1E">
      <w:pPr>
        <w:pStyle w:val="Ttulo2"/>
      </w:pPr>
      <w:bookmarkStart w:id="8" w:name="_Toc156654639"/>
      <w:r w:rsidRPr="00C87110">
        <w:t>Cambia la contraseña a otra cualquiera dos veces, realiza un tercer cambio e intenta poner la contraseña utilizada en el primer cambio.</w:t>
      </w:r>
      <w:bookmarkEnd w:id="8"/>
    </w:p>
    <w:p w14:paraId="12583F99" w14:textId="5B9DC730" w:rsidR="00506EE9" w:rsidRDefault="00506EE9" w:rsidP="00506EE9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19064E45" wp14:editId="08D15CE5">
            <wp:extent cx="2318657" cy="1452088"/>
            <wp:effectExtent l="0" t="0" r="5715" b="0"/>
            <wp:docPr id="29032854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328549" name="Imagen 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5000" cy="145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6AF3">
        <w:rPr>
          <w:noProof/>
        </w:rPr>
        <w:drawing>
          <wp:inline distT="0" distB="0" distL="0" distR="0" wp14:anchorId="4EEF7692" wp14:editId="30DFC9E0">
            <wp:extent cx="2265589" cy="1468102"/>
            <wp:effectExtent l="0" t="0" r="1905" b="0"/>
            <wp:docPr id="112300332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003326" name="Imagen 1" descr="Interfaz de usuario gráfica, Texto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77491" cy="14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BDFF" w14:textId="5ADCAE39" w:rsidR="00B60FCD" w:rsidRDefault="00B60FCD" w:rsidP="00506EE9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5F149B5E" wp14:editId="3E1DE27F">
            <wp:extent cx="2699657" cy="1811076"/>
            <wp:effectExtent l="0" t="0" r="5715" b="0"/>
            <wp:docPr id="8224387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438767" name="Imagen 1" descr="Interfaz de usuario gráfica, Texto, Aplicación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2684" cy="181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1889" w14:textId="20EE714A" w:rsidR="00FE2401" w:rsidRDefault="008A5C68" w:rsidP="00506EE9">
      <w:pPr>
        <w:pStyle w:val="Contenido"/>
        <w:rPr>
          <w:lang w:bidi="es-ES"/>
        </w:rPr>
      </w:pPr>
      <w:r>
        <w:rPr>
          <w:lang w:bidi="es-ES"/>
        </w:rPr>
        <w:t xml:space="preserve">No deja poner @lumn@ ya que tiene menos de 8 </w:t>
      </w:r>
      <w:r w:rsidR="00FE2401">
        <w:rPr>
          <w:lang w:bidi="es-ES"/>
        </w:rPr>
        <w:t>caracteres</w:t>
      </w:r>
    </w:p>
    <w:p w14:paraId="7F8870DB" w14:textId="77777777" w:rsidR="00FE2401" w:rsidRDefault="00FE2401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6C0498CA" w14:textId="77777777" w:rsidR="008A5C68" w:rsidRPr="00506EE9" w:rsidRDefault="008A5C68" w:rsidP="00506EE9">
      <w:pPr>
        <w:pStyle w:val="Contenido"/>
        <w:rPr>
          <w:lang w:bidi="es-ES"/>
        </w:rPr>
      </w:pPr>
    </w:p>
    <w:p w14:paraId="10B3EBDD" w14:textId="583A06FC" w:rsidR="00643D1E" w:rsidRDefault="00C87110" w:rsidP="00643D1E">
      <w:pPr>
        <w:pStyle w:val="Ttulo2"/>
      </w:pPr>
      <w:bookmarkStart w:id="9" w:name="_Toc156654640"/>
      <w:r w:rsidRPr="00C87110">
        <w:t>Deshabilita la cuenta “Alumno2” e intenta logarte.</w:t>
      </w:r>
      <w:bookmarkEnd w:id="9"/>
    </w:p>
    <w:p w14:paraId="1FBCB629" w14:textId="029814F0" w:rsidR="004B70A5" w:rsidRDefault="004B70A5" w:rsidP="004B70A5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5C1D3AD8" wp14:editId="54AD0C00">
            <wp:extent cx="2190587" cy="2362200"/>
            <wp:effectExtent l="0" t="0" r="635" b="0"/>
            <wp:docPr id="174605652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5652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93681" cy="23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398A">
        <w:rPr>
          <w:noProof/>
        </w:rPr>
        <w:drawing>
          <wp:inline distT="0" distB="0" distL="0" distR="0" wp14:anchorId="1F67E6F3" wp14:editId="126EB63B">
            <wp:extent cx="2305050" cy="1276350"/>
            <wp:effectExtent l="0" t="0" r="0" b="0"/>
            <wp:docPr id="12923307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30762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95CBF" w14:textId="5042B156" w:rsidR="00CA398A" w:rsidRPr="004B70A5" w:rsidRDefault="00CA398A" w:rsidP="004B70A5">
      <w:pPr>
        <w:pStyle w:val="Contenido"/>
        <w:rPr>
          <w:lang w:bidi="es-ES"/>
        </w:rPr>
      </w:pPr>
      <w:r>
        <w:rPr>
          <w:lang w:bidi="es-ES"/>
        </w:rPr>
        <w:t>No aparece la cuenta deshabilitada</w:t>
      </w:r>
    </w:p>
    <w:p w14:paraId="692D3FA6" w14:textId="09F644BA" w:rsidR="00643D1E" w:rsidRDefault="00C87110" w:rsidP="00643D1E">
      <w:pPr>
        <w:pStyle w:val="Ttulo2"/>
      </w:pPr>
      <w:bookmarkStart w:id="10" w:name="_Toc156654641"/>
      <w:r w:rsidRPr="00C87110">
        <w:t>Bloquea la cuenta “Alumno3” por intentos erróneos de contraseña.</w:t>
      </w:r>
      <w:bookmarkEnd w:id="10"/>
    </w:p>
    <w:p w14:paraId="62B81D58" w14:textId="611B99B0" w:rsidR="002B266C" w:rsidRDefault="00714DA9" w:rsidP="002B266C">
      <w:pPr>
        <w:pStyle w:val="Contenido"/>
        <w:jc w:val="center"/>
        <w:rPr>
          <w:lang w:bidi="es-ES"/>
        </w:rPr>
      </w:pPr>
      <w:r w:rsidRPr="00714DA9">
        <w:rPr>
          <w:noProof/>
          <w:lang w:bidi="es-ES"/>
        </w:rPr>
        <w:drawing>
          <wp:inline distT="0" distB="0" distL="0" distR="0" wp14:anchorId="07A70AE7" wp14:editId="2E59F558">
            <wp:extent cx="5010849" cy="4601217"/>
            <wp:effectExtent l="0" t="0" r="0" b="8890"/>
            <wp:docPr id="7446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621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676D" w14:textId="6B334C4D" w:rsidR="00A02316" w:rsidRPr="00DC77A2" w:rsidRDefault="002B266C" w:rsidP="00DC77A2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73E4E9FF" w14:textId="4BF8BF6A" w:rsidR="00643D1E" w:rsidRDefault="00BD4459" w:rsidP="00643D1E">
      <w:pPr>
        <w:pStyle w:val="Ttulo2"/>
      </w:pPr>
      <w:bookmarkStart w:id="11" w:name="_Toc156654642"/>
      <w:r w:rsidRPr="00BD4459">
        <w:lastRenderedPageBreak/>
        <w:t>Desbloquea las cuentas.</w:t>
      </w:r>
      <w:bookmarkEnd w:id="11"/>
    </w:p>
    <w:p w14:paraId="56101BC4" w14:textId="78D5D6DF" w:rsidR="00DC77A2" w:rsidRPr="00DC77A2" w:rsidRDefault="00DC77A2" w:rsidP="00DC77A2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3EA122C5" wp14:editId="500C8BD4">
            <wp:extent cx="2481943" cy="2695010"/>
            <wp:effectExtent l="0" t="0" r="0" b="0"/>
            <wp:docPr id="8045330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5330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7574" cy="270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C8363" w14:textId="1BF19DC1" w:rsidR="009D58AA" w:rsidRDefault="00BD4459" w:rsidP="00BD4459">
      <w:pPr>
        <w:pStyle w:val="Ttulo1"/>
      </w:pPr>
      <w:bookmarkStart w:id="12" w:name="_Toc156654643"/>
      <w:r>
        <w:t>Permisos</w:t>
      </w:r>
      <w:bookmarkEnd w:id="12"/>
    </w:p>
    <w:p w14:paraId="10DD0E8A" w14:textId="463342B9" w:rsidR="006331C4" w:rsidRDefault="006331C4" w:rsidP="006331C4">
      <w:pPr>
        <w:pStyle w:val="Ttulo2"/>
      </w:pPr>
      <w:r w:rsidRPr="006331C4">
        <w:t xml:space="preserve">  </w:t>
      </w:r>
      <w:bookmarkStart w:id="13" w:name="_Toc156654644"/>
      <w:r w:rsidRPr="006331C4">
        <w:t>En la carpeta “Compartido”</w:t>
      </w:r>
      <w:bookmarkEnd w:id="13"/>
    </w:p>
    <w:p w14:paraId="7F84174F" w14:textId="4641CDCC" w:rsidR="006331C4" w:rsidRDefault="00CE43F5" w:rsidP="006331C4">
      <w:pPr>
        <w:pStyle w:val="Ttulo3"/>
      </w:pPr>
      <w:bookmarkStart w:id="14" w:name="_Toc156654645"/>
      <w:r w:rsidRPr="00CE43F5">
        <w:t>Profesores y alumnos tienen todos los permisos (solo profesores y alumnos, elimina el acceso para el resto de usuarios)</w:t>
      </w:r>
      <w:bookmarkEnd w:id="14"/>
    </w:p>
    <w:p w14:paraId="08C6E921" w14:textId="22A7809E" w:rsidR="00741219" w:rsidRDefault="00B04D7A" w:rsidP="00B04D7A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51CFC341" wp14:editId="2C60DDF0">
            <wp:extent cx="2047661" cy="2558143"/>
            <wp:effectExtent l="0" t="0" r="0" b="0"/>
            <wp:docPr id="73048843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88436" name="Imagen 1" descr="Interfaz de usuario gráfica, Texto, Aplicación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8605" cy="2571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F4F">
        <w:rPr>
          <w:noProof/>
        </w:rPr>
        <w:drawing>
          <wp:inline distT="0" distB="0" distL="0" distR="0" wp14:anchorId="24C59051" wp14:editId="62B1B682">
            <wp:extent cx="1978111" cy="2460172"/>
            <wp:effectExtent l="0" t="0" r="3175" b="0"/>
            <wp:docPr id="18704498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498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9955" cy="247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0DD">
        <w:rPr>
          <w:noProof/>
        </w:rPr>
        <w:drawing>
          <wp:inline distT="0" distB="0" distL="0" distR="0" wp14:anchorId="619FA596" wp14:editId="3883E05A">
            <wp:extent cx="1872343" cy="2343044"/>
            <wp:effectExtent l="0" t="0" r="0" b="635"/>
            <wp:docPr id="181376978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769781" name="Imagen 1" descr="Interfaz de usuario gráfica, Texto, Aplicación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77501" cy="234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FE79" w14:textId="77777777" w:rsidR="00741219" w:rsidRDefault="00741219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4992DFFB" w14:textId="77777777" w:rsidR="00B04D7A" w:rsidRPr="00B04D7A" w:rsidRDefault="00B04D7A" w:rsidP="00B04D7A">
      <w:pPr>
        <w:pStyle w:val="Contenido"/>
        <w:rPr>
          <w:lang w:bidi="es-ES"/>
        </w:rPr>
      </w:pPr>
    </w:p>
    <w:p w14:paraId="33A79D66" w14:textId="40F20722" w:rsidR="006331C4" w:rsidRDefault="006331C4" w:rsidP="006331C4">
      <w:pPr>
        <w:pStyle w:val="Ttulo2"/>
      </w:pPr>
      <w:bookmarkStart w:id="15" w:name="_Toc156654646"/>
      <w:r w:rsidRPr="006331C4">
        <w:t>En la carpeta “Compartido Profesores”</w:t>
      </w:r>
      <w:bookmarkEnd w:id="15"/>
    </w:p>
    <w:p w14:paraId="1C075986" w14:textId="6CEABA26" w:rsidR="00CE43F5" w:rsidRDefault="00CE43F5" w:rsidP="00CE43F5">
      <w:pPr>
        <w:pStyle w:val="Ttulo3"/>
      </w:pPr>
      <w:bookmarkStart w:id="16" w:name="_Toc156654647"/>
      <w:r w:rsidRPr="00CE43F5">
        <w:t>Acceso solo a profesores con todos los permisos excepto control total  (solo profesores, elimina el acceso para el resto de usuarios).</w:t>
      </w:r>
      <w:bookmarkEnd w:id="16"/>
    </w:p>
    <w:p w14:paraId="12681350" w14:textId="2CD61FC9" w:rsidR="00741219" w:rsidRPr="00741219" w:rsidRDefault="00741219" w:rsidP="00741219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093FEFB0" wp14:editId="40FB0626">
            <wp:extent cx="1828800" cy="2267918"/>
            <wp:effectExtent l="0" t="0" r="0" b="0"/>
            <wp:docPr id="191633529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35299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42287" cy="228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09D">
        <w:rPr>
          <w:noProof/>
        </w:rPr>
        <w:drawing>
          <wp:inline distT="0" distB="0" distL="0" distR="0" wp14:anchorId="0577F8CD" wp14:editId="2F0B5E92">
            <wp:extent cx="1761934" cy="2209800"/>
            <wp:effectExtent l="0" t="0" r="0" b="0"/>
            <wp:docPr id="121287207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872079" name="Imagen 1" descr="Interfaz de usuario gráfica, Texto, Aplicación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70439" cy="22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256C">
        <w:rPr>
          <w:noProof/>
        </w:rPr>
        <w:drawing>
          <wp:inline distT="0" distB="0" distL="0" distR="0" wp14:anchorId="2D8E28D4" wp14:editId="163AE6F9">
            <wp:extent cx="1769841" cy="2209800"/>
            <wp:effectExtent l="0" t="0" r="1905" b="0"/>
            <wp:docPr id="58307536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75366" name="Imagen 1" descr="Interfaz de usuario gráfica, Texto, Aplicación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8183" cy="223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B8" w14:textId="1524C54C" w:rsidR="00CE43F5" w:rsidRDefault="00235ED8" w:rsidP="00CE43F5">
      <w:pPr>
        <w:pStyle w:val="Ttulo2"/>
      </w:pPr>
      <w:bookmarkStart w:id="17" w:name="_Toc156654648"/>
      <w:r w:rsidRPr="00235ED8">
        <w:t>En la carpeta “Compartido Alumnos”</w:t>
      </w:r>
      <w:bookmarkEnd w:id="17"/>
    </w:p>
    <w:p w14:paraId="4438FB3F" w14:textId="093343BB" w:rsidR="00235ED8" w:rsidRDefault="00235ED8" w:rsidP="00235ED8">
      <w:pPr>
        <w:pStyle w:val="Ttulo3"/>
      </w:pPr>
      <w:bookmarkStart w:id="18" w:name="_Toc156654649"/>
      <w:r w:rsidRPr="00235ED8">
        <w:t>Acceso a profesores con todos los permisos excepto control total</w:t>
      </w:r>
      <w:r>
        <w:t>.</w:t>
      </w:r>
      <w:bookmarkEnd w:id="18"/>
    </w:p>
    <w:p w14:paraId="76D9A174" w14:textId="04DF8745" w:rsidR="00525858" w:rsidRDefault="006F38E9" w:rsidP="006F38E9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7DFCFA2B" wp14:editId="65D976AD">
            <wp:extent cx="2068285" cy="2613506"/>
            <wp:effectExtent l="0" t="0" r="8255" b="0"/>
            <wp:docPr id="13697275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275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75176" cy="262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26DB" w14:textId="77777777" w:rsidR="00525858" w:rsidRDefault="00525858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1DD80FB6" w14:textId="77777777" w:rsidR="00AD256C" w:rsidRPr="00AD256C" w:rsidRDefault="00AD256C" w:rsidP="006F38E9">
      <w:pPr>
        <w:pStyle w:val="Contenido"/>
        <w:jc w:val="center"/>
        <w:rPr>
          <w:lang w:bidi="es-ES"/>
        </w:rPr>
      </w:pPr>
    </w:p>
    <w:p w14:paraId="3F6F3F6F" w14:textId="77777777" w:rsidR="004F28A7" w:rsidRDefault="004F28A7" w:rsidP="004F28A7">
      <w:pPr>
        <w:pStyle w:val="Ttulo3"/>
      </w:pPr>
      <w:bookmarkStart w:id="19" w:name="_Toc156654650"/>
      <w:r>
        <w:t>Acceso a alumnos con los permisos “Lectura y ejecución, mostrar contenido de la carpeta, lectura”.</w:t>
      </w:r>
      <w:bookmarkEnd w:id="19"/>
    </w:p>
    <w:p w14:paraId="49B5EC01" w14:textId="614ED629" w:rsidR="006F38E9" w:rsidRPr="006F38E9" w:rsidRDefault="00525858" w:rsidP="00525858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287AC700" wp14:editId="519E91AF">
            <wp:extent cx="1872343" cy="2150738"/>
            <wp:effectExtent l="0" t="0" r="0" b="2540"/>
            <wp:docPr id="128784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44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877515" cy="215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16336" w14:textId="241C7561" w:rsidR="004F28A7" w:rsidRDefault="004F28A7" w:rsidP="004F28A7">
      <w:pPr>
        <w:pStyle w:val="Ttulo3"/>
      </w:pPr>
      <w:bookmarkStart w:id="20" w:name="_Toc156654651"/>
      <w:r w:rsidRPr="004F28A7">
        <w:t>¿Pueden los profesores crear/leer archivos en la</w:t>
      </w:r>
      <w:r w:rsidR="00DD6384">
        <w:t>s carpetas</w:t>
      </w:r>
      <w:r w:rsidRPr="004F28A7">
        <w:t>?</w:t>
      </w:r>
      <w:bookmarkEnd w:id="20"/>
    </w:p>
    <w:p w14:paraId="2A51FEC3" w14:textId="0108DD6D" w:rsidR="00E37D3A" w:rsidRDefault="006D7631" w:rsidP="006D7631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622F4A30" wp14:editId="13C59772">
            <wp:extent cx="5852082" cy="1817914"/>
            <wp:effectExtent l="0" t="0" r="0" b="0"/>
            <wp:docPr id="20211531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15310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89432" cy="1829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537F">
        <w:rPr>
          <w:noProof/>
        </w:rPr>
        <w:drawing>
          <wp:inline distT="0" distB="0" distL="0" distR="0" wp14:anchorId="4C23481C" wp14:editId="009225C8">
            <wp:extent cx="6238875" cy="1123950"/>
            <wp:effectExtent l="0" t="0" r="9525" b="0"/>
            <wp:docPr id="201416432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164323" name="Imagen 1" descr="Interfaz de usuario gráfica, Texto, Aplicación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5EAE" w14:textId="113D0D74" w:rsidR="00C5389C" w:rsidRDefault="00C5389C" w:rsidP="006D7631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6E39CB51" wp14:editId="3A39DAC3">
            <wp:extent cx="6334125" cy="1276350"/>
            <wp:effectExtent l="0" t="0" r="9525" b="0"/>
            <wp:docPr id="5804006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40067" name="Imagen 1" descr="Interfaz de usuario gráfica, Texto, Aplicación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FB30" w14:textId="2769A385" w:rsidR="00D7650F" w:rsidRDefault="00C5389C" w:rsidP="00C5389C">
      <w:pPr>
        <w:pStyle w:val="Contenido"/>
        <w:rPr>
          <w:lang w:bidi="es-ES"/>
        </w:rPr>
      </w:pPr>
      <w:r>
        <w:rPr>
          <w:lang w:bidi="es-ES"/>
        </w:rPr>
        <w:t xml:space="preserve">Sí puede ya que </w:t>
      </w:r>
      <w:r w:rsidR="00D7650F">
        <w:rPr>
          <w:lang w:bidi="es-ES"/>
        </w:rPr>
        <w:t>tiene permisos</w:t>
      </w:r>
    </w:p>
    <w:p w14:paraId="1AB2DE90" w14:textId="77777777" w:rsidR="00D7650F" w:rsidRDefault="00D7650F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536D6933" w14:textId="77777777" w:rsidR="00C5389C" w:rsidRPr="00E37D3A" w:rsidRDefault="00C5389C" w:rsidP="00C5389C">
      <w:pPr>
        <w:pStyle w:val="Contenido"/>
        <w:rPr>
          <w:lang w:bidi="es-ES"/>
        </w:rPr>
      </w:pPr>
    </w:p>
    <w:p w14:paraId="06868C6F" w14:textId="22D868BE" w:rsidR="00235ED8" w:rsidRDefault="006623AA" w:rsidP="00235ED8">
      <w:pPr>
        <w:pStyle w:val="Ttulo3"/>
      </w:pPr>
      <w:bookmarkStart w:id="21" w:name="_Toc156654652"/>
      <w:r w:rsidRPr="006623AA">
        <w:t>¿Pueden los alumnos crear/leer archivos en la</w:t>
      </w:r>
      <w:r w:rsidR="00D7650F">
        <w:t>s</w:t>
      </w:r>
      <w:r w:rsidRPr="006623AA">
        <w:t xml:space="preserve"> carpeta</w:t>
      </w:r>
      <w:r w:rsidR="00D7650F">
        <w:t>?</w:t>
      </w:r>
      <w:bookmarkEnd w:id="21"/>
    </w:p>
    <w:p w14:paraId="17DFDCBD" w14:textId="5B45EA9B" w:rsidR="00D7650F" w:rsidRDefault="00EC76DD" w:rsidP="00D7650F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24461F24" wp14:editId="1F54D753">
            <wp:extent cx="6128657" cy="2380711"/>
            <wp:effectExtent l="0" t="0" r="5715" b="635"/>
            <wp:docPr id="1254989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989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46233" cy="2387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6FB2D" w14:textId="77777777" w:rsidR="00C62211" w:rsidRDefault="00C62211" w:rsidP="00D7650F">
      <w:pPr>
        <w:pStyle w:val="Contenido"/>
        <w:rPr>
          <w:lang w:bidi="es-ES"/>
        </w:rPr>
      </w:pPr>
      <w:r w:rsidRPr="00C62211">
        <w:rPr>
          <w:noProof/>
          <w:lang w:bidi="es-ES"/>
        </w:rPr>
        <w:drawing>
          <wp:inline distT="0" distB="0" distL="0" distR="0" wp14:anchorId="01C23DAD" wp14:editId="38BF6CA3">
            <wp:extent cx="2928257" cy="3081368"/>
            <wp:effectExtent l="0" t="0" r="5715" b="5080"/>
            <wp:docPr id="94054279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542793" name="Imagen 1" descr="Interfaz de usuario gráfica, Aplicación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34548" cy="308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3022">
        <w:rPr>
          <w:noProof/>
        </w:rPr>
        <w:drawing>
          <wp:inline distT="0" distB="0" distL="0" distR="0" wp14:anchorId="43B63820" wp14:editId="4093EFE7">
            <wp:extent cx="3257550" cy="1724025"/>
            <wp:effectExtent l="0" t="0" r="0" b="9525"/>
            <wp:docPr id="21205069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0694" name="Imagen 1" descr="Interfaz de usuario gráfica, Texto, Aplicación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62631" w14:textId="2784C713" w:rsidR="005F5F74" w:rsidRDefault="00EC3022" w:rsidP="00D7650F">
      <w:pPr>
        <w:pStyle w:val="Contenido"/>
        <w:rPr>
          <w:lang w:bidi="es-ES"/>
        </w:rPr>
      </w:pPr>
      <w:r>
        <w:rPr>
          <w:lang w:bidi="es-ES"/>
        </w:rPr>
        <w:t>En compartido puede crear y leer, en alumnos solo leer y en profesores no puede acceder</w:t>
      </w:r>
    </w:p>
    <w:p w14:paraId="2BD5F3DA" w14:textId="77777777" w:rsidR="005F5F74" w:rsidRDefault="005F5F74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438A30F4" w14:textId="77777777" w:rsidR="00EC3022" w:rsidRPr="00D7650F" w:rsidRDefault="00EC3022" w:rsidP="00D7650F">
      <w:pPr>
        <w:pStyle w:val="Contenido"/>
        <w:rPr>
          <w:lang w:bidi="es-ES"/>
        </w:rPr>
      </w:pPr>
    </w:p>
    <w:p w14:paraId="74087026" w14:textId="45E2E217" w:rsidR="00235ED8" w:rsidRDefault="006623AA" w:rsidP="00235ED8">
      <w:pPr>
        <w:pStyle w:val="Ttulo3"/>
      </w:pPr>
      <w:bookmarkStart w:id="22" w:name="_Toc156654653"/>
      <w:r w:rsidRPr="006623AA">
        <w:t>¿Pueden los profesores cambiar los permisos de las carpetas</w:t>
      </w:r>
      <w:r w:rsidR="00215C7D">
        <w:t>?</w:t>
      </w:r>
      <w:bookmarkEnd w:id="22"/>
    </w:p>
    <w:p w14:paraId="0F98B2F8" w14:textId="08B90174" w:rsidR="00B31828" w:rsidRDefault="005F5F74" w:rsidP="00B31828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58C317D4" wp14:editId="53ECF128">
            <wp:extent cx="3200933" cy="3668485"/>
            <wp:effectExtent l="0" t="0" r="0" b="8255"/>
            <wp:docPr id="47885385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3858" name="Imagen 1" descr="Interfaz de usuario gráfica, Texto, Aplicación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06781" cy="3675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ACD" w:rsidRPr="00A24ACD">
        <w:rPr>
          <w:noProof/>
          <w:lang w:bidi="es-ES"/>
        </w:rPr>
        <w:drawing>
          <wp:inline distT="0" distB="0" distL="0" distR="0" wp14:anchorId="3C797889" wp14:editId="0D97BE2B">
            <wp:extent cx="3020071" cy="3201146"/>
            <wp:effectExtent l="0" t="0" r="8890" b="0"/>
            <wp:docPr id="1419868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86817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34479" cy="321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4C2C" w14:textId="4E261FA5" w:rsidR="001A6D41" w:rsidRDefault="004000A2" w:rsidP="00B31828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3001EC92" wp14:editId="061E657F">
            <wp:extent cx="1883229" cy="2350102"/>
            <wp:effectExtent l="0" t="0" r="3175" b="0"/>
            <wp:docPr id="75385583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5832" name="Imagen 1" descr="Interfaz de usuario gráfica, Texto, Aplicación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89870" cy="235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bidi="es-ES"/>
        </w:rPr>
        <w:t xml:space="preserve">Deja en todas las carpetas menos compartido </w:t>
      </w:r>
      <w:r w:rsidR="00B475F1">
        <w:rPr>
          <w:lang w:bidi="es-ES"/>
        </w:rPr>
        <w:t xml:space="preserve">alumnos </w:t>
      </w:r>
      <w:r>
        <w:rPr>
          <w:lang w:bidi="es-ES"/>
        </w:rPr>
        <w:t>porque no tiene permisos</w:t>
      </w:r>
    </w:p>
    <w:p w14:paraId="73D86CE6" w14:textId="77777777" w:rsidR="001A6D41" w:rsidRDefault="001A6D41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122DEC11" w14:textId="77777777" w:rsidR="004000A2" w:rsidRPr="00B31828" w:rsidRDefault="004000A2" w:rsidP="00B31828">
      <w:pPr>
        <w:pStyle w:val="Contenido"/>
        <w:rPr>
          <w:lang w:bidi="es-ES"/>
        </w:rPr>
      </w:pPr>
    </w:p>
    <w:p w14:paraId="3418C3F4" w14:textId="7FB4A7FC" w:rsidR="00235ED8" w:rsidRDefault="006623AA" w:rsidP="00EE6745">
      <w:pPr>
        <w:pStyle w:val="Ttulo3"/>
      </w:pPr>
      <w:bookmarkStart w:id="23" w:name="_Toc156654654"/>
      <w:r w:rsidRPr="006623AA">
        <w:t>¿Pueden los alumnos cambiar los permisos de las carpetas</w:t>
      </w:r>
      <w:r w:rsidR="00215C7D">
        <w:t>?</w:t>
      </w:r>
      <w:bookmarkEnd w:id="23"/>
    </w:p>
    <w:p w14:paraId="05824927" w14:textId="621B78E9" w:rsidR="006737D2" w:rsidRDefault="003B7690" w:rsidP="00D4312D">
      <w:pPr>
        <w:pStyle w:val="Contenido"/>
        <w:rPr>
          <w:lang w:bidi="es-ES"/>
        </w:rPr>
      </w:pPr>
      <w:r w:rsidRPr="003B7690">
        <w:rPr>
          <w:noProof/>
          <w:lang w:bidi="es-ES"/>
        </w:rPr>
        <w:drawing>
          <wp:inline distT="0" distB="0" distL="0" distR="0" wp14:anchorId="2A4A7B95" wp14:editId="20F2FF6C">
            <wp:extent cx="2934124" cy="3690257"/>
            <wp:effectExtent l="0" t="0" r="0" b="5715"/>
            <wp:docPr id="1771921846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1846" name="Imagen 1" descr="Interfaz de usuario gráfica, Texto, Aplicación&#10;&#10;Descripción generada automá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4575" cy="370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677D">
        <w:rPr>
          <w:noProof/>
        </w:rPr>
        <w:drawing>
          <wp:inline distT="0" distB="0" distL="0" distR="0" wp14:anchorId="0FDC886D" wp14:editId="1FC75A91">
            <wp:extent cx="2743200" cy="3688597"/>
            <wp:effectExtent l="0" t="0" r="0" b="7620"/>
            <wp:docPr id="142564677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64677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51090" cy="36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B5D" w:rsidRPr="00FA3B5D">
        <w:rPr>
          <w:noProof/>
          <w:lang w:bidi="es-ES"/>
        </w:rPr>
        <w:drawing>
          <wp:inline distT="0" distB="0" distL="0" distR="0" wp14:anchorId="40485C4C" wp14:editId="5B686809">
            <wp:extent cx="2890387" cy="3058884"/>
            <wp:effectExtent l="0" t="0" r="5715" b="8255"/>
            <wp:docPr id="2031909090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909090" name="Imagen 1" descr="Interfaz de usuario gráfica, Texto, Aplicación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97192" cy="30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7D2">
        <w:rPr>
          <w:lang w:bidi="es-ES"/>
        </w:rPr>
        <w:t>no puede editar alumnos ni profesores porque no tiene permisos</w:t>
      </w:r>
    </w:p>
    <w:p w14:paraId="52FA7030" w14:textId="77777777" w:rsidR="006737D2" w:rsidRDefault="006737D2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5E14E17E" w14:textId="77777777" w:rsidR="00D4312D" w:rsidRPr="00D4312D" w:rsidRDefault="00D4312D" w:rsidP="00D4312D">
      <w:pPr>
        <w:pStyle w:val="Contenido"/>
        <w:rPr>
          <w:lang w:bidi="es-ES"/>
        </w:rPr>
      </w:pPr>
    </w:p>
    <w:p w14:paraId="5BCA9A9B" w14:textId="7696BE28" w:rsidR="00EE6745" w:rsidRDefault="006623AA" w:rsidP="00EE6745">
      <w:pPr>
        <w:pStyle w:val="Ttulo3"/>
      </w:pPr>
      <w:bookmarkStart w:id="24" w:name="_Toc156654655"/>
      <w:r w:rsidRPr="006623AA">
        <w:t>Si añades al usuario “Profesor” al grupo “Alumnos” ¿Se produce algún cambio?</w:t>
      </w:r>
      <w:bookmarkEnd w:id="24"/>
    </w:p>
    <w:p w14:paraId="2F79AA53" w14:textId="16959C1F" w:rsidR="00D255DD" w:rsidRPr="00D255DD" w:rsidRDefault="00D255DD" w:rsidP="00D255DD">
      <w:pPr>
        <w:pStyle w:val="Contenido"/>
        <w:rPr>
          <w:lang w:bidi="es-ES"/>
        </w:rPr>
      </w:pPr>
      <w:r>
        <w:rPr>
          <w:lang w:bidi="es-ES"/>
        </w:rPr>
        <w:t>No cambia nada en sus permisos, puede seguir haciendo todo lo anterior</w:t>
      </w:r>
    </w:p>
    <w:p w14:paraId="3D4551C6" w14:textId="4B76C70C" w:rsidR="00EE6745" w:rsidRDefault="007014A1" w:rsidP="00EE6745">
      <w:pPr>
        <w:pStyle w:val="Ttulo3"/>
      </w:pPr>
      <w:bookmarkStart w:id="25" w:name="_Toc156654656"/>
      <w:r w:rsidRPr="007014A1">
        <w:t>deniega el permiso “Control total”, “Modificar” y “Escritura” al grupo “Alumnos”</w:t>
      </w:r>
      <w:bookmarkEnd w:id="25"/>
    </w:p>
    <w:p w14:paraId="517858CB" w14:textId="3287F555" w:rsidR="00215C7D" w:rsidRDefault="00215C7D" w:rsidP="00215C7D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24DB9971" wp14:editId="179A5C8B">
            <wp:extent cx="3409950" cy="1762125"/>
            <wp:effectExtent l="0" t="0" r="0" b="9525"/>
            <wp:docPr id="1217905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90571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C59CE" w14:textId="21D7C398" w:rsidR="00215C7D" w:rsidRPr="00215C7D" w:rsidRDefault="00215C7D" w:rsidP="00215C7D">
      <w:pPr>
        <w:pStyle w:val="Contenido"/>
        <w:rPr>
          <w:lang w:bidi="es-ES"/>
        </w:rPr>
      </w:pPr>
      <w:r>
        <w:rPr>
          <w:lang w:bidi="es-ES"/>
        </w:rPr>
        <w:t>Ahor</w:t>
      </w:r>
      <w:r w:rsidR="00A13DDF">
        <w:rPr>
          <w:lang w:bidi="es-ES"/>
        </w:rPr>
        <w:t xml:space="preserve">a </w:t>
      </w:r>
      <w:r>
        <w:rPr>
          <w:lang w:bidi="es-ES"/>
        </w:rPr>
        <w:t>profesor no tiene acceso a la carpeta ya que una denegación tiene mas peso que un permiso</w:t>
      </w:r>
    </w:p>
    <w:p w14:paraId="26A58CED" w14:textId="4B09B405" w:rsidR="00EE6745" w:rsidRDefault="007014A1" w:rsidP="007014A1">
      <w:pPr>
        <w:pStyle w:val="Ttulo3"/>
      </w:pPr>
      <w:bookmarkStart w:id="26" w:name="_Toc156654657"/>
      <w:r w:rsidRPr="007014A1">
        <w:t xml:space="preserve">¿Qué riesgo tiene </w:t>
      </w:r>
      <w:r w:rsidR="001128D5">
        <w:t>el</w:t>
      </w:r>
      <w:r w:rsidRPr="007014A1">
        <w:t xml:space="preserve"> acceso a la carpeta “Compartido” </w:t>
      </w:r>
      <w:r w:rsidR="001128D5">
        <w:t xml:space="preserve">con </w:t>
      </w:r>
      <w:r w:rsidRPr="007014A1">
        <w:t>todos los permisos</w:t>
      </w:r>
      <w:r w:rsidR="001128D5">
        <w:t>?</w:t>
      </w:r>
      <w:bookmarkEnd w:id="26"/>
    </w:p>
    <w:p w14:paraId="7BE35142" w14:textId="6C3D450D" w:rsidR="0017315A" w:rsidRPr="0017315A" w:rsidRDefault="00826FBF" w:rsidP="0017315A">
      <w:pPr>
        <w:pStyle w:val="Contenido"/>
        <w:rPr>
          <w:lang w:bidi="es-ES"/>
        </w:rPr>
      </w:pPr>
      <w:r>
        <w:rPr>
          <w:lang w:bidi="es-ES"/>
        </w:rPr>
        <w:t xml:space="preserve">Ya que es la carpeta a la que tienen acceso más </w:t>
      </w:r>
      <w:proofErr w:type="gramStart"/>
      <w:r>
        <w:rPr>
          <w:lang w:bidi="es-ES"/>
        </w:rPr>
        <w:t>usuarios  sería</w:t>
      </w:r>
      <w:proofErr w:type="gramEnd"/>
      <w:r>
        <w:rPr>
          <w:lang w:bidi="es-ES"/>
        </w:rPr>
        <w:t xml:space="preserve"> fácil cambiar los permiso, eliminar </w:t>
      </w:r>
      <w:r w:rsidR="0063254D">
        <w:rPr>
          <w:lang w:bidi="es-ES"/>
        </w:rPr>
        <w:t>la carpeta o hacer cualquier acción malintencionada o errónea, por ello le denegaría acceso total a los usuarios no administradores o como mucho se lo daría a profesores.</w:t>
      </w:r>
    </w:p>
    <w:p w14:paraId="6485367C" w14:textId="6E864356" w:rsidR="00BD4459" w:rsidRDefault="00BD4459" w:rsidP="00BD4459">
      <w:pPr>
        <w:pStyle w:val="Ttulo1"/>
      </w:pPr>
      <w:bookmarkStart w:id="27" w:name="_Toc156654658"/>
      <w:r>
        <w:t>Políticas</w:t>
      </w:r>
      <w:bookmarkEnd w:id="27"/>
    </w:p>
    <w:p w14:paraId="025AF77D" w14:textId="4B77D06B" w:rsidR="007014A1" w:rsidRDefault="00B47D5F" w:rsidP="007014A1">
      <w:pPr>
        <w:pStyle w:val="Ttulo2"/>
      </w:pPr>
      <w:bookmarkStart w:id="28" w:name="_Toc156654659"/>
      <w:r w:rsidRPr="00B47D5F">
        <w:t>Crea una política local para los usuarios Alumnos que impida que accedan a las herramientas administrativas y cambiar el fondo de escritorio</w:t>
      </w:r>
      <w:bookmarkEnd w:id="28"/>
    </w:p>
    <w:p w14:paraId="04527630" w14:textId="616DEF27" w:rsidR="009A782A" w:rsidRDefault="009A782A" w:rsidP="009A782A">
      <w:pPr>
        <w:pStyle w:val="Contenido"/>
        <w:rPr>
          <w:lang w:bidi="es-ES"/>
        </w:rPr>
      </w:pPr>
      <w:r>
        <w:rPr>
          <w:lang w:bidi="es-ES"/>
        </w:rPr>
        <w:t xml:space="preserve">Desde el </w:t>
      </w:r>
      <w:proofErr w:type="spellStart"/>
      <w:r>
        <w:rPr>
          <w:lang w:bidi="es-ES"/>
        </w:rPr>
        <w:t>mmc</w:t>
      </w:r>
      <w:proofErr w:type="spellEnd"/>
      <w:r>
        <w:rPr>
          <w:lang w:bidi="es-ES"/>
        </w:rPr>
        <w:t xml:space="preserve"> </w:t>
      </w:r>
    </w:p>
    <w:p w14:paraId="32F2F949" w14:textId="7B1D7E8C" w:rsidR="007A3F08" w:rsidRDefault="009A782A" w:rsidP="00F8386E">
      <w:pPr>
        <w:pStyle w:val="Contenido"/>
        <w:jc w:val="center"/>
        <w:rPr>
          <w:lang w:bidi="es-ES"/>
        </w:rPr>
      </w:pPr>
      <w:r w:rsidRPr="009A782A">
        <w:rPr>
          <w:lang w:bidi="es-ES"/>
        </w:rPr>
        <w:drawing>
          <wp:inline distT="0" distB="0" distL="0" distR="0" wp14:anchorId="421CB090" wp14:editId="33BFE014">
            <wp:extent cx="2971800" cy="2537326"/>
            <wp:effectExtent l="0" t="0" r="0" b="0"/>
            <wp:docPr id="98260484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604844" name="Imagen 1" descr="Interfaz de usuario gráfica, Aplicación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76282" cy="25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CAABC" w14:textId="5E183DEF" w:rsidR="007A3F08" w:rsidRDefault="007A3F08" w:rsidP="00B52FFA">
      <w:pPr>
        <w:spacing w:after="200"/>
        <w:jc w:val="center"/>
        <w:rPr>
          <w:lang w:bidi="es-ES"/>
        </w:rPr>
      </w:pPr>
      <w:r>
        <w:rPr>
          <w:lang w:bidi="es-ES"/>
        </w:rPr>
        <w:br w:type="page"/>
      </w:r>
      <w:r w:rsidR="00B52FFA">
        <w:rPr>
          <w:noProof/>
        </w:rPr>
        <w:lastRenderedPageBreak/>
        <w:drawing>
          <wp:inline distT="0" distB="0" distL="0" distR="0" wp14:anchorId="630CDE27" wp14:editId="175FA4D6">
            <wp:extent cx="2921000" cy="2525029"/>
            <wp:effectExtent l="0" t="0" r="0" b="8890"/>
            <wp:docPr id="122713860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38609" name="Imagen 1" descr="Interfaz de usuario gráfica, Aplicación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4018" cy="252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147D6" w14:textId="71F5A140" w:rsidR="00B52FFA" w:rsidRDefault="00B52FFA" w:rsidP="00B52FFA">
      <w:pPr>
        <w:pStyle w:val="Contenido"/>
        <w:rPr>
          <w:lang w:bidi="es-ES"/>
        </w:rPr>
      </w:pPr>
      <w:r>
        <w:rPr>
          <w:lang w:bidi="es-ES"/>
        </w:rPr>
        <w:t>No permite dirigirlo al grupo alumno solo alumno por alumno</w:t>
      </w:r>
      <w:r w:rsidR="003D1799">
        <w:rPr>
          <w:lang w:bidi="es-ES"/>
        </w:rPr>
        <w:t>, una vez</w:t>
      </w:r>
      <w:r w:rsidR="001A5559">
        <w:rPr>
          <w:lang w:bidi="es-ES"/>
        </w:rPr>
        <w:t xml:space="preserve"> </w:t>
      </w:r>
      <w:r w:rsidR="003D1799">
        <w:rPr>
          <w:lang w:bidi="es-ES"/>
        </w:rPr>
        <w:t>añadido vamos a active desktop y no les permitimos hacer cambios y deshabilitamos el tapiz del escritorio</w:t>
      </w:r>
    </w:p>
    <w:p w14:paraId="4069F019" w14:textId="49BB7290" w:rsidR="003D1799" w:rsidRDefault="003D1799" w:rsidP="00434C3F">
      <w:pPr>
        <w:pStyle w:val="Contenido"/>
        <w:jc w:val="center"/>
        <w:rPr>
          <w:lang w:bidi="es-ES"/>
        </w:rPr>
      </w:pPr>
      <w:r w:rsidRPr="003D1799">
        <w:rPr>
          <w:lang w:bidi="es-ES"/>
        </w:rPr>
        <w:drawing>
          <wp:inline distT="0" distB="0" distL="0" distR="0" wp14:anchorId="3726CF89" wp14:editId="49487435">
            <wp:extent cx="4255991" cy="2616200"/>
            <wp:effectExtent l="0" t="0" r="0" b="0"/>
            <wp:docPr id="123712270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2270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63596" cy="26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B16C8" w14:textId="77777777" w:rsidR="006E4360" w:rsidRDefault="006E4360" w:rsidP="00B52FFA">
      <w:pPr>
        <w:pStyle w:val="Contenido"/>
        <w:rPr>
          <w:lang w:bidi="es-ES"/>
        </w:rPr>
      </w:pPr>
    </w:p>
    <w:p w14:paraId="1E1DDFC0" w14:textId="776E5901" w:rsidR="009A782A" w:rsidRDefault="00434C3F" w:rsidP="00AD78D1">
      <w:pPr>
        <w:pStyle w:val="Contenido"/>
        <w:rPr>
          <w:lang w:bidi="es-ES"/>
        </w:rPr>
      </w:pPr>
      <w:r>
        <w:rPr>
          <w:lang w:bidi="es-ES"/>
        </w:rPr>
        <w:t>Y dentro de panel d</w:t>
      </w:r>
      <w:r w:rsidR="00AD78D1">
        <w:rPr>
          <w:lang w:bidi="es-ES"/>
        </w:rPr>
        <w:t>e control prohibimos el acceso a configuración y panel de control</w:t>
      </w:r>
    </w:p>
    <w:p w14:paraId="0B6B0B63" w14:textId="0174C7DD" w:rsidR="00AD78D1" w:rsidRDefault="00AD78D1" w:rsidP="00AD78D1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2796C748" wp14:editId="5B88784A">
            <wp:extent cx="5314103" cy="2233364"/>
            <wp:effectExtent l="0" t="0" r="1270" b="0"/>
            <wp:docPr id="35410134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101348" name="Imagen 1" descr="Interfaz de usuario gráfica, Texto, Aplicación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320300" cy="223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0934" w14:textId="77777777" w:rsidR="00AD78D1" w:rsidRDefault="00AD78D1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2A6F0DE5" w14:textId="745BF329" w:rsidR="00AD78D1" w:rsidRDefault="00150454" w:rsidP="00150454">
      <w:pPr>
        <w:pStyle w:val="Contenido"/>
        <w:rPr>
          <w:lang w:bidi="es-ES"/>
        </w:rPr>
      </w:pPr>
      <w:r>
        <w:rPr>
          <w:lang w:bidi="es-ES"/>
        </w:rPr>
        <w:lastRenderedPageBreak/>
        <w:t xml:space="preserve">Reiniciamos y comprobamos que </w:t>
      </w:r>
      <w:proofErr w:type="gramStart"/>
      <w:r>
        <w:rPr>
          <w:lang w:bidi="es-ES"/>
        </w:rPr>
        <w:t>otro usuarios</w:t>
      </w:r>
      <w:proofErr w:type="gramEnd"/>
      <w:r>
        <w:rPr>
          <w:lang w:bidi="es-ES"/>
        </w:rPr>
        <w:t xml:space="preserve"> puedan acceder a configuración y cambiar el fondo pero los alumnos no</w:t>
      </w:r>
      <w:r w:rsidR="003D79B8">
        <w:rPr>
          <w:lang w:bidi="es-ES"/>
        </w:rPr>
        <w:t>, aunque el fondo no puedo cambiarlo de ninguna forma porque no tengo Windows activado</w:t>
      </w:r>
    </w:p>
    <w:p w14:paraId="01F2C86F" w14:textId="3F153A67" w:rsidR="00BB2438" w:rsidRDefault="006A5DE4" w:rsidP="00150454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2C6E4FDF" wp14:editId="7576EB2A">
            <wp:extent cx="6371590" cy="1050925"/>
            <wp:effectExtent l="0" t="0" r="0" b="0"/>
            <wp:docPr id="200215992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59923" name="Imagen 1" descr="Interfaz de usuario gráfica, Aplicación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0A47" w14:textId="1267AE24" w:rsidR="002E3B80" w:rsidRDefault="002E3B80" w:rsidP="00150454">
      <w:pPr>
        <w:pStyle w:val="Contenido"/>
        <w:rPr>
          <w:lang w:bidi="es-ES"/>
        </w:rPr>
      </w:pPr>
      <w:r>
        <w:rPr>
          <w:lang w:bidi="es-ES"/>
        </w:rPr>
        <w:t xml:space="preserve">Configuración de Windows no da mensaje de </w:t>
      </w:r>
      <w:proofErr w:type="gramStart"/>
      <w:r>
        <w:rPr>
          <w:lang w:bidi="es-ES"/>
        </w:rPr>
        <w:t>error</w:t>
      </w:r>
      <w:proofErr w:type="gramEnd"/>
      <w:r>
        <w:rPr>
          <w:lang w:bidi="es-ES"/>
        </w:rPr>
        <w:t xml:space="preserve"> pero no puede abrirse.</w:t>
      </w:r>
      <w:r w:rsidR="00352CE1">
        <w:rPr>
          <w:lang w:bidi="es-ES"/>
        </w:rPr>
        <w:t xml:space="preserve"> También he intentado que el alumno edite su propia directiva y no</w:t>
      </w:r>
      <w:r w:rsidR="00554B51">
        <w:rPr>
          <w:lang w:bidi="es-ES"/>
        </w:rPr>
        <w:t xml:space="preserve"> tiene permisos.</w:t>
      </w:r>
    </w:p>
    <w:p w14:paraId="5FAAFA4F" w14:textId="2BD17AA2" w:rsidR="00257887" w:rsidRPr="00554B51" w:rsidRDefault="00352CE1" w:rsidP="00554B51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3D3C236A" wp14:editId="6939C4CA">
            <wp:extent cx="3242733" cy="2812009"/>
            <wp:effectExtent l="0" t="0" r="0" b="7620"/>
            <wp:docPr id="36986817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868171" name="Imagen 1" descr="Interfaz de usuario gráfica, Texto, Aplicación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45821" cy="2814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2A32" w14:textId="0193ACC3" w:rsidR="007014A1" w:rsidRDefault="00B47D5F" w:rsidP="007014A1">
      <w:pPr>
        <w:pStyle w:val="Ttulo2"/>
      </w:pPr>
      <w:bookmarkStart w:id="29" w:name="_Toc156654660"/>
      <w:r w:rsidRPr="00B47D5F">
        <w:t>Crea una política local para el equipo que impida utilizar una unidad de almacenamiento USB.</w:t>
      </w:r>
      <w:bookmarkEnd w:id="29"/>
    </w:p>
    <w:p w14:paraId="0E7BC726" w14:textId="24EF1E61" w:rsidR="00554B51" w:rsidRDefault="00D730F3" w:rsidP="00554B51">
      <w:pPr>
        <w:pStyle w:val="Contenido"/>
        <w:rPr>
          <w:lang w:bidi="es-ES"/>
        </w:rPr>
      </w:pPr>
      <w:r>
        <w:rPr>
          <w:lang w:bidi="es-ES"/>
        </w:rPr>
        <w:t>Agregamos directiva de equipo</w:t>
      </w:r>
    </w:p>
    <w:p w14:paraId="69FC1699" w14:textId="05F1D491" w:rsidR="00D730F3" w:rsidRDefault="00D730F3" w:rsidP="00D730F3">
      <w:pPr>
        <w:pStyle w:val="Contenido"/>
        <w:jc w:val="center"/>
        <w:rPr>
          <w:lang w:bidi="es-ES"/>
        </w:rPr>
      </w:pPr>
      <w:r>
        <w:rPr>
          <w:noProof/>
        </w:rPr>
        <w:drawing>
          <wp:inline distT="0" distB="0" distL="0" distR="0" wp14:anchorId="096A68F9" wp14:editId="449DC180">
            <wp:extent cx="2861733" cy="2488706"/>
            <wp:effectExtent l="0" t="0" r="0" b="6985"/>
            <wp:docPr id="154227831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78317" name="Imagen 1" descr="Interfaz de usuario gráfica, Texto, Aplicación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64024" cy="2490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0D8" w14:textId="77777777" w:rsidR="00D730F3" w:rsidRDefault="00D730F3">
      <w:pPr>
        <w:spacing w:after="200"/>
        <w:rPr>
          <w:b w:val="0"/>
          <w:sz w:val="22"/>
          <w:lang w:bidi="es-ES"/>
        </w:rPr>
      </w:pPr>
      <w:r>
        <w:rPr>
          <w:lang w:bidi="es-ES"/>
        </w:rPr>
        <w:br w:type="page"/>
      </w:r>
    </w:p>
    <w:p w14:paraId="0F31D62A" w14:textId="2857EFD5" w:rsidR="00D730F3" w:rsidRDefault="00AF58BB" w:rsidP="008321B8">
      <w:pPr>
        <w:pStyle w:val="Contenido"/>
        <w:rPr>
          <w:lang w:bidi="es-ES"/>
        </w:rPr>
      </w:pPr>
      <w:r>
        <w:rPr>
          <w:lang w:bidi="es-ES"/>
        </w:rPr>
        <w:lastRenderedPageBreak/>
        <w:t>Denegamos acceso a todo tipo de almacenamiento extraíble</w:t>
      </w:r>
    </w:p>
    <w:p w14:paraId="047D9E8E" w14:textId="3EA0AE7E" w:rsidR="00AF58BB" w:rsidRDefault="00AF58BB" w:rsidP="008321B8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3552E3FA" wp14:editId="0973E657">
            <wp:extent cx="6371590" cy="1577975"/>
            <wp:effectExtent l="0" t="0" r="0" b="3175"/>
            <wp:docPr id="574775055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775055" name="Imagen 1" descr="Imagen que contiene 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F83F" w14:textId="2643CDE4" w:rsidR="00D328AC" w:rsidRDefault="00D328AC" w:rsidP="008321B8">
      <w:pPr>
        <w:pStyle w:val="Contenido"/>
        <w:rPr>
          <w:lang w:bidi="es-ES"/>
        </w:rPr>
      </w:pPr>
      <w:r>
        <w:rPr>
          <w:lang w:bidi="es-ES"/>
        </w:rPr>
        <w:t>Vemos que no tenemos permisos para acceder a dispositivos extraíbles</w:t>
      </w:r>
    </w:p>
    <w:p w14:paraId="31F48E89" w14:textId="40E931DF" w:rsidR="00D328AC" w:rsidRPr="00554B51" w:rsidRDefault="00D328AC" w:rsidP="008321B8">
      <w:pPr>
        <w:pStyle w:val="Contenido"/>
        <w:rPr>
          <w:lang w:bidi="es-ES"/>
        </w:rPr>
      </w:pPr>
      <w:r>
        <w:rPr>
          <w:noProof/>
        </w:rPr>
        <w:drawing>
          <wp:inline distT="0" distB="0" distL="0" distR="0" wp14:anchorId="4D2B1E37" wp14:editId="0A32F488">
            <wp:extent cx="5619750" cy="1143000"/>
            <wp:effectExtent l="0" t="0" r="0" b="0"/>
            <wp:docPr id="46588991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889914" name="Imagen 1" descr="Interfaz de usuario gráfica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C86C" w14:textId="1D6DAB42" w:rsidR="00BD4459" w:rsidRDefault="00FA2AE4" w:rsidP="00BD4459">
      <w:pPr>
        <w:pStyle w:val="Ttulo1"/>
      </w:pPr>
      <w:bookmarkStart w:id="30" w:name="_Toc156654661"/>
      <w:r w:rsidRPr="00FA2AE4">
        <w:t>Elimina los usuarios grupos y carpetas creados en la práctica</w:t>
      </w:r>
      <w:bookmarkEnd w:id="30"/>
    </w:p>
    <w:p w14:paraId="432EE87F" w14:textId="0CA87F70" w:rsidR="00AF156D" w:rsidRDefault="00E22EEB" w:rsidP="00E22EEB">
      <w:pPr>
        <w:pStyle w:val="Contenido"/>
      </w:pPr>
      <w:r>
        <w:t>Eliminamos directivas</w:t>
      </w:r>
    </w:p>
    <w:p w14:paraId="6E64E73A" w14:textId="1D4D9CE3" w:rsidR="00E22EEB" w:rsidRDefault="00E22EEB" w:rsidP="00E22EEB">
      <w:pPr>
        <w:pStyle w:val="Contenido"/>
        <w:jc w:val="center"/>
      </w:pPr>
      <w:r>
        <w:rPr>
          <w:noProof/>
        </w:rPr>
        <w:drawing>
          <wp:inline distT="0" distB="0" distL="0" distR="0" wp14:anchorId="4588667D" wp14:editId="7F2C94A6">
            <wp:extent cx="2929467" cy="2100707"/>
            <wp:effectExtent l="0" t="0" r="4445" b="0"/>
            <wp:docPr id="48023571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35717" name="Imagen 1" descr="Interfaz de usuario gráfica, Texto&#10;&#10;Descripción generada automá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35650" cy="21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D7FBD" w14:textId="1C4A4AEB" w:rsidR="004E45B9" w:rsidRDefault="004E45B9" w:rsidP="004E45B9">
      <w:pPr>
        <w:pStyle w:val="Contenido"/>
      </w:pPr>
      <w:r>
        <w:t>Eliminamos grupos</w:t>
      </w:r>
      <w:r w:rsidR="00E4764A">
        <w:t xml:space="preserve"> y sus usuarios</w:t>
      </w:r>
    </w:p>
    <w:p w14:paraId="32AE3D78" w14:textId="59775B6F" w:rsidR="004E45B9" w:rsidRDefault="004E45B9" w:rsidP="00E22EEB">
      <w:pPr>
        <w:pStyle w:val="Contenido"/>
        <w:jc w:val="center"/>
      </w:pPr>
      <w:r>
        <w:rPr>
          <w:noProof/>
        </w:rPr>
        <w:drawing>
          <wp:inline distT="0" distB="0" distL="0" distR="0" wp14:anchorId="52FB8F5C" wp14:editId="17B794B1">
            <wp:extent cx="3352800" cy="457200"/>
            <wp:effectExtent l="0" t="0" r="0" b="0"/>
            <wp:docPr id="987344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34422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0FE05" w14:textId="7FD8BA54" w:rsidR="00953AAD" w:rsidRDefault="00953AAD" w:rsidP="00953AAD">
      <w:pPr>
        <w:pStyle w:val="Contenido"/>
      </w:pPr>
      <w:r>
        <w:t>Eliminamos carpetas</w:t>
      </w:r>
    </w:p>
    <w:p w14:paraId="667380C3" w14:textId="3CE7DC6E" w:rsidR="00953AAD" w:rsidRDefault="00953AAD" w:rsidP="00953AAD">
      <w:pPr>
        <w:pStyle w:val="Contenido"/>
        <w:jc w:val="center"/>
      </w:pPr>
      <w:r>
        <w:rPr>
          <w:noProof/>
        </w:rPr>
        <w:drawing>
          <wp:inline distT="0" distB="0" distL="0" distR="0" wp14:anchorId="260038E3" wp14:editId="71931688">
            <wp:extent cx="5048250" cy="581025"/>
            <wp:effectExtent l="0" t="0" r="0" b="9525"/>
            <wp:docPr id="35202279" name="Imagen 1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2279" name="Imagen 1" descr="Texto&#10;&#10;Descripción generada automáticamente con confianza baja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BB9" w14:textId="1386981F" w:rsidR="00F75FFA" w:rsidRDefault="00F75FFA" w:rsidP="00F75FFA">
      <w:pPr>
        <w:pStyle w:val="Contenido"/>
      </w:pPr>
      <w:r>
        <w:t>Para eliminar las carpetas tuve que habilitar la herencia de la carpeta principal y establecerme como propietario de subcarpetas y archivos.</w:t>
      </w:r>
    </w:p>
    <w:p w14:paraId="7CCE47F4" w14:textId="77777777" w:rsidR="004E45B9" w:rsidRPr="00AF156D" w:rsidRDefault="004E45B9" w:rsidP="00E22EEB">
      <w:pPr>
        <w:pStyle w:val="Contenido"/>
        <w:jc w:val="center"/>
      </w:pPr>
    </w:p>
    <w:p w14:paraId="72857066" w14:textId="10605B6F" w:rsidR="00362821" w:rsidRDefault="00FA2AE4" w:rsidP="00362821">
      <w:pPr>
        <w:pStyle w:val="Ttulo1"/>
      </w:pPr>
      <w:bookmarkStart w:id="31" w:name="_Toc156654662"/>
      <w:r>
        <w:lastRenderedPageBreak/>
        <w:t>Conclusiones</w:t>
      </w:r>
      <w:bookmarkEnd w:id="31"/>
    </w:p>
    <w:p w14:paraId="24383B47" w14:textId="3D08DA44" w:rsidR="00362821" w:rsidRPr="00362821" w:rsidRDefault="00362821" w:rsidP="00362821">
      <w:pPr>
        <w:pStyle w:val="Contenido"/>
        <w:rPr>
          <w:lang w:bidi="es-ES"/>
        </w:rPr>
      </w:pPr>
      <w:r>
        <w:rPr>
          <w:lang w:bidi="es-ES"/>
        </w:rPr>
        <w:t>Lo</w:t>
      </w:r>
      <w:r w:rsidR="00C3479A">
        <w:rPr>
          <w:lang w:bidi="es-ES"/>
        </w:rPr>
        <w:t>s permisos y directivas son esenciales en la administración de cualquier sistema compartido por cualquier persona, de esta forma evitamos un mal uso y proporcionamos una mayor organización</w:t>
      </w:r>
      <w:r w:rsidR="00900E13">
        <w:rPr>
          <w:lang w:bidi="es-ES"/>
        </w:rPr>
        <w:t xml:space="preserve"> que facilita el trabajo y minimiza los errores y otros problemas.</w:t>
      </w:r>
    </w:p>
    <w:p w14:paraId="7D4DDC86" w14:textId="77777777" w:rsidR="005F132A" w:rsidRPr="005F132A" w:rsidRDefault="005F132A" w:rsidP="005F132A">
      <w:pPr>
        <w:pStyle w:val="Prrafodelista"/>
        <w:numPr>
          <w:ilvl w:val="0"/>
          <w:numId w:val="4"/>
        </w:numPr>
        <w:spacing w:after="200"/>
        <w:contextualSpacing w:val="0"/>
        <w:outlineLvl w:val="1"/>
        <w:rPr>
          <w:noProof/>
          <w:vanish/>
          <w:lang w:bidi="es-ES"/>
        </w:rPr>
      </w:pPr>
      <w:bookmarkStart w:id="32" w:name="_Toc149123318"/>
      <w:bookmarkStart w:id="33" w:name="_Toc149123350"/>
      <w:bookmarkStart w:id="34" w:name="_Toc149123376"/>
      <w:bookmarkStart w:id="35" w:name="_Toc149231765"/>
      <w:bookmarkStart w:id="36" w:name="_Toc149245014"/>
      <w:bookmarkStart w:id="37" w:name="_Toc149245038"/>
      <w:bookmarkStart w:id="38" w:name="_Toc149396756"/>
      <w:bookmarkStart w:id="39" w:name="_Toc150454893"/>
      <w:bookmarkStart w:id="40" w:name="_Toc150455022"/>
      <w:bookmarkStart w:id="41" w:name="_Toc150455064"/>
      <w:bookmarkStart w:id="42" w:name="_Toc150696905"/>
      <w:bookmarkStart w:id="43" w:name="_Toc150712047"/>
      <w:bookmarkStart w:id="44" w:name="_Toc150712079"/>
      <w:bookmarkStart w:id="45" w:name="_Toc150712126"/>
      <w:bookmarkStart w:id="46" w:name="_Toc151538185"/>
      <w:bookmarkStart w:id="47" w:name="_Toc151540397"/>
      <w:bookmarkStart w:id="48" w:name="_Toc152488711"/>
      <w:bookmarkStart w:id="49" w:name="_Toc152518055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sectPr w:rsidR="005F132A" w:rsidRPr="005F132A" w:rsidSect="00B52E97">
      <w:headerReference w:type="default" r:id="rId62"/>
      <w:footerReference w:type="default" r:id="rId6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66635" w14:textId="77777777" w:rsidR="00B52E97" w:rsidRDefault="00B52E97">
      <w:r>
        <w:separator/>
      </w:r>
    </w:p>
    <w:p w14:paraId="771BFFAE" w14:textId="77777777" w:rsidR="00B52E97" w:rsidRDefault="00B52E97"/>
  </w:endnote>
  <w:endnote w:type="continuationSeparator" w:id="0">
    <w:p w14:paraId="328D7E3A" w14:textId="77777777" w:rsidR="00B52E97" w:rsidRDefault="00B52E97">
      <w:r>
        <w:continuationSeparator/>
      </w:r>
    </w:p>
    <w:p w14:paraId="79304524" w14:textId="77777777" w:rsidR="00B52E97" w:rsidRDefault="00B52E9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2BD4CAA4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1D6EB857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7267FD" w14:textId="77777777" w:rsidR="00B52E97" w:rsidRDefault="00B52E97">
      <w:r>
        <w:separator/>
      </w:r>
    </w:p>
    <w:p w14:paraId="320C184F" w14:textId="77777777" w:rsidR="00B52E97" w:rsidRDefault="00B52E97"/>
  </w:footnote>
  <w:footnote w:type="continuationSeparator" w:id="0">
    <w:p w14:paraId="3DC81F5F" w14:textId="77777777" w:rsidR="00B52E97" w:rsidRDefault="00B52E97">
      <w:r>
        <w:continuationSeparator/>
      </w:r>
    </w:p>
    <w:p w14:paraId="4168509F" w14:textId="77777777" w:rsidR="00B52E97" w:rsidRDefault="00B52E9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03392418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76284DAF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422A6763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B23FA"/>
    <w:multiLevelType w:val="multilevel"/>
    <w:tmpl w:val="D9F4F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B79FB"/>
    <w:multiLevelType w:val="hybridMultilevel"/>
    <w:tmpl w:val="B66274D8"/>
    <w:lvl w:ilvl="0" w:tplc="0C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16904E83"/>
    <w:multiLevelType w:val="multilevel"/>
    <w:tmpl w:val="6400C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E2FB9"/>
    <w:multiLevelType w:val="multilevel"/>
    <w:tmpl w:val="93127CA4"/>
    <w:lvl w:ilvl="0">
      <w:start w:val="1"/>
      <w:numFmt w:val="decimal"/>
      <w:lvlText w:val="%1."/>
      <w:lvlJc w:val="left"/>
      <w:pPr>
        <w:ind w:left="588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CAD4614"/>
    <w:multiLevelType w:val="hybridMultilevel"/>
    <w:tmpl w:val="77161EF8"/>
    <w:lvl w:ilvl="0" w:tplc="0C0A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31CC09E2"/>
    <w:multiLevelType w:val="hybridMultilevel"/>
    <w:tmpl w:val="6BE6C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64F5A"/>
    <w:multiLevelType w:val="hybridMultilevel"/>
    <w:tmpl w:val="D8888D3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687C78"/>
    <w:multiLevelType w:val="hybridMultilevel"/>
    <w:tmpl w:val="A208B0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E0D7049"/>
    <w:multiLevelType w:val="hybridMultilevel"/>
    <w:tmpl w:val="E3748E6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AF3230"/>
    <w:multiLevelType w:val="hybridMultilevel"/>
    <w:tmpl w:val="15D611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08248B"/>
    <w:multiLevelType w:val="multilevel"/>
    <w:tmpl w:val="6E06380C"/>
    <w:lvl w:ilvl="0">
      <w:start w:val="1"/>
      <w:numFmt w:val="decimal"/>
      <w:pStyle w:val="Ttulo1"/>
      <w:lvlText w:val="%1."/>
      <w:lvlJc w:val="left"/>
      <w:pPr>
        <w:ind w:left="5321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DBA16BB"/>
    <w:multiLevelType w:val="hybridMultilevel"/>
    <w:tmpl w:val="7CD0B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2431577">
    <w:abstractNumId w:val="2"/>
  </w:num>
  <w:num w:numId="2" w16cid:durableId="984817957">
    <w:abstractNumId w:val="0"/>
  </w:num>
  <w:num w:numId="3" w16cid:durableId="873613290">
    <w:abstractNumId w:val="3"/>
  </w:num>
  <w:num w:numId="4" w16cid:durableId="1954481705">
    <w:abstractNumId w:val="10"/>
  </w:num>
  <w:num w:numId="5" w16cid:durableId="1434785638">
    <w:abstractNumId w:val="6"/>
  </w:num>
  <w:num w:numId="6" w16cid:durableId="615605874">
    <w:abstractNumId w:val="11"/>
  </w:num>
  <w:num w:numId="7" w16cid:durableId="2112816689">
    <w:abstractNumId w:val="5"/>
  </w:num>
  <w:num w:numId="8" w16cid:durableId="1076629960">
    <w:abstractNumId w:val="7"/>
  </w:num>
  <w:num w:numId="9" w16cid:durableId="599073322">
    <w:abstractNumId w:val="8"/>
  </w:num>
  <w:num w:numId="10" w16cid:durableId="231232833">
    <w:abstractNumId w:val="9"/>
  </w:num>
  <w:num w:numId="11" w16cid:durableId="1097750613">
    <w:abstractNumId w:val="3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808547686">
    <w:abstractNumId w:val="1"/>
  </w:num>
  <w:num w:numId="13" w16cid:durableId="987517190">
    <w:abstractNumId w:val="4"/>
  </w:num>
  <w:num w:numId="14" w16cid:durableId="1743065675">
    <w:abstractNumId w:val="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929"/>
    <w:rsid w:val="000065F2"/>
    <w:rsid w:val="00006E0B"/>
    <w:rsid w:val="00011F1B"/>
    <w:rsid w:val="00013333"/>
    <w:rsid w:val="00020E60"/>
    <w:rsid w:val="0002108A"/>
    <w:rsid w:val="0002482E"/>
    <w:rsid w:val="00027B86"/>
    <w:rsid w:val="000303E9"/>
    <w:rsid w:val="00032C0A"/>
    <w:rsid w:val="00034FA8"/>
    <w:rsid w:val="0003647A"/>
    <w:rsid w:val="000366ED"/>
    <w:rsid w:val="00037839"/>
    <w:rsid w:val="00037FAB"/>
    <w:rsid w:val="00041E96"/>
    <w:rsid w:val="00042B5D"/>
    <w:rsid w:val="00042C67"/>
    <w:rsid w:val="00043931"/>
    <w:rsid w:val="00050324"/>
    <w:rsid w:val="00053481"/>
    <w:rsid w:val="000542DB"/>
    <w:rsid w:val="0005651F"/>
    <w:rsid w:val="00064D0C"/>
    <w:rsid w:val="00066487"/>
    <w:rsid w:val="00071F57"/>
    <w:rsid w:val="00073CAB"/>
    <w:rsid w:val="000747A0"/>
    <w:rsid w:val="00074E90"/>
    <w:rsid w:val="00080BAE"/>
    <w:rsid w:val="00080D65"/>
    <w:rsid w:val="00084674"/>
    <w:rsid w:val="000942B9"/>
    <w:rsid w:val="000A0150"/>
    <w:rsid w:val="000A18E5"/>
    <w:rsid w:val="000B1BD0"/>
    <w:rsid w:val="000B376E"/>
    <w:rsid w:val="000C2727"/>
    <w:rsid w:val="000C29BF"/>
    <w:rsid w:val="000D0E5E"/>
    <w:rsid w:val="000D6CC1"/>
    <w:rsid w:val="000E00F8"/>
    <w:rsid w:val="000E3BE8"/>
    <w:rsid w:val="000E63C9"/>
    <w:rsid w:val="0010025D"/>
    <w:rsid w:val="0010086C"/>
    <w:rsid w:val="00105464"/>
    <w:rsid w:val="00107653"/>
    <w:rsid w:val="001128D5"/>
    <w:rsid w:val="00117EA1"/>
    <w:rsid w:val="00130E9D"/>
    <w:rsid w:val="00134AC6"/>
    <w:rsid w:val="00141353"/>
    <w:rsid w:val="001441F2"/>
    <w:rsid w:val="00145E73"/>
    <w:rsid w:val="00145F52"/>
    <w:rsid w:val="00150454"/>
    <w:rsid w:val="00150A6D"/>
    <w:rsid w:val="001572DC"/>
    <w:rsid w:val="001577DF"/>
    <w:rsid w:val="00161294"/>
    <w:rsid w:val="0017315A"/>
    <w:rsid w:val="00175E22"/>
    <w:rsid w:val="001760C0"/>
    <w:rsid w:val="00185B35"/>
    <w:rsid w:val="0018645D"/>
    <w:rsid w:val="00193410"/>
    <w:rsid w:val="001A5559"/>
    <w:rsid w:val="001A6D41"/>
    <w:rsid w:val="001A79BE"/>
    <w:rsid w:val="001B04B9"/>
    <w:rsid w:val="001B08FF"/>
    <w:rsid w:val="001B0998"/>
    <w:rsid w:val="001B155A"/>
    <w:rsid w:val="001B60F1"/>
    <w:rsid w:val="001B707E"/>
    <w:rsid w:val="001B7389"/>
    <w:rsid w:val="001C487A"/>
    <w:rsid w:val="001D0231"/>
    <w:rsid w:val="001D05CD"/>
    <w:rsid w:val="001D334F"/>
    <w:rsid w:val="001D3E5E"/>
    <w:rsid w:val="001D7D9B"/>
    <w:rsid w:val="001D7E53"/>
    <w:rsid w:val="001E2DFC"/>
    <w:rsid w:val="001E3DA5"/>
    <w:rsid w:val="001E6234"/>
    <w:rsid w:val="001F264A"/>
    <w:rsid w:val="001F2BC8"/>
    <w:rsid w:val="001F35FA"/>
    <w:rsid w:val="001F5F6B"/>
    <w:rsid w:val="00201A96"/>
    <w:rsid w:val="00215C7D"/>
    <w:rsid w:val="00220B13"/>
    <w:rsid w:val="0022138F"/>
    <w:rsid w:val="00222CEB"/>
    <w:rsid w:val="002250AE"/>
    <w:rsid w:val="00227B2A"/>
    <w:rsid w:val="002352A1"/>
    <w:rsid w:val="00235ED8"/>
    <w:rsid w:val="00236AFD"/>
    <w:rsid w:val="002421D9"/>
    <w:rsid w:val="0024324B"/>
    <w:rsid w:val="00243EBC"/>
    <w:rsid w:val="0024691F"/>
    <w:rsid w:val="00246A35"/>
    <w:rsid w:val="002524AF"/>
    <w:rsid w:val="00256B19"/>
    <w:rsid w:val="00257887"/>
    <w:rsid w:val="00262CA9"/>
    <w:rsid w:val="00265CF9"/>
    <w:rsid w:val="00265F37"/>
    <w:rsid w:val="00267C20"/>
    <w:rsid w:val="002726CE"/>
    <w:rsid w:val="00275D57"/>
    <w:rsid w:val="00282004"/>
    <w:rsid w:val="00282331"/>
    <w:rsid w:val="0028284B"/>
    <w:rsid w:val="00284348"/>
    <w:rsid w:val="00290859"/>
    <w:rsid w:val="00292178"/>
    <w:rsid w:val="00295042"/>
    <w:rsid w:val="00295CE2"/>
    <w:rsid w:val="00297EFD"/>
    <w:rsid w:val="002A0177"/>
    <w:rsid w:val="002A022B"/>
    <w:rsid w:val="002A0DD1"/>
    <w:rsid w:val="002A5866"/>
    <w:rsid w:val="002A6A08"/>
    <w:rsid w:val="002B266C"/>
    <w:rsid w:val="002B2F7E"/>
    <w:rsid w:val="002B458C"/>
    <w:rsid w:val="002C0A56"/>
    <w:rsid w:val="002C4F60"/>
    <w:rsid w:val="002C72AB"/>
    <w:rsid w:val="002D04E3"/>
    <w:rsid w:val="002D4E3A"/>
    <w:rsid w:val="002D7A0E"/>
    <w:rsid w:val="002E3B80"/>
    <w:rsid w:val="002E7DDF"/>
    <w:rsid w:val="002F0688"/>
    <w:rsid w:val="002F41AE"/>
    <w:rsid w:val="002F51F5"/>
    <w:rsid w:val="002F7D8A"/>
    <w:rsid w:val="0030157A"/>
    <w:rsid w:val="003017CE"/>
    <w:rsid w:val="003047D6"/>
    <w:rsid w:val="00306DCE"/>
    <w:rsid w:val="00312137"/>
    <w:rsid w:val="003215EF"/>
    <w:rsid w:val="003249EA"/>
    <w:rsid w:val="00330359"/>
    <w:rsid w:val="0033762F"/>
    <w:rsid w:val="00337666"/>
    <w:rsid w:val="00340950"/>
    <w:rsid w:val="003424C5"/>
    <w:rsid w:val="003450C1"/>
    <w:rsid w:val="003453D4"/>
    <w:rsid w:val="003461AE"/>
    <w:rsid w:val="00352CE1"/>
    <w:rsid w:val="0035573E"/>
    <w:rsid w:val="00356740"/>
    <w:rsid w:val="00360488"/>
    <w:rsid w:val="00360494"/>
    <w:rsid w:val="00362821"/>
    <w:rsid w:val="00366C7E"/>
    <w:rsid w:val="0036796A"/>
    <w:rsid w:val="003726BD"/>
    <w:rsid w:val="003733DD"/>
    <w:rsid w:val="003777F2"/>
    <w:rsid w:val="00384931"/>
    <w:rsid w:val="00384EA3"/>
    <w:rsid w:val="00385A1F"/>
    <w:rsid w:val="003905C5"/>
    <w:rsid w:val="0039096A"/>
    <w:rsid w:val="00393A0B"/>
    <w:rsid w:val="003A39A1"/>
    <w:rsid w:val="003A4B6C"/>
    <w:rsid w:val="003A4C3A"/>
    <w:rsid w:val="003B0257"/>
    <w:rsid w:val="003B2C41"/>
    <w:rsid w:val="003B4066"/>
    <w:rsid w:val="003B7690"/>
    <w:rsid w:val="003C0C83"/>
    <w:rsid w:val="003C1040"/>
    <w:rsid w:val="003C2191"/>
    <w:rsid w:val="003C53C1"/>
    <w:rsid w:val="003C740A"/>
    <w:rsid w:val="003D1799"/>
    <w:rsid w:val="003D26E6"/>
    <w:rsid w:val="003D34AD"/>
    <w:rsid w:val="003D3863"/>
    <w:rsid w:val="003D5D67"/>
    <w:rsid w:val="003D79B8"/>
    <w:rsid w:val="003E0222"/>
    <w:rsid w:val="003E2FC7"/>
    <w:rsid w:val="003E5173"/>
    <w:rsid w:val="003E7DDD"/>
    <w:rsid w:val="003F1ECF"/>
    <w:rsid w:val="004000A2"/>
    <w:rsid w:val="00402AFD"/>
    <w:rsid w:val="004038B9"/>
    <w:rsid w:val="00407133"/>
    <w:rsid w:val="004110DE"/>
    <w:rsid w:val="004111D7"/>
    <w:rsid w:val="00411DD3"/>
    <w:rsid w:val="00417901"/>
    <w:rsid w:val="00420DBE"/>
    <w:rsid w:val="0042222E"/>
    <w:rsid w:val="004222B9"/>
    <w:rsid w:val="0042301F"/>
    <w:rsid w:val="004235AE"/>
    <w:rsid w:val="004238F2"/>
    <w:rsid w:val="00423FC7"/>
    <w:rsid w:val="00432177"/>
    <w:rsid w:val="00432486"/>
    <w:rsid w:val="00434C3F"/>
    <w:rsid w:val="00437709"/>
    <w:rsid w:val="0044085A"/>
    <w:rsid w:val="00440F15"/>
    <w:rsid w:val="00441107"/>
    <w:rsid w:val="004413F7"/>
    <w:rsid w:val="00447CC8"/>
    <w:rsid w:val="0045009E"/>
    <w:rsid w:val="00450753"/>
    <w:rsid w:val="00454B95"/>
    <w:rsid w:val="004625D4"/>
    <w:rsid w:val="00472A34"/>
    <w:rsid w:val="0047300C"/>
    <w:rsid w:val="004738FB"/>
    <w:rsid w:val="0047444C"/>
    <w:rsid w:val="00480982"/>
    <w:rsid w:val="004866A8"/>
    <w:rsid w:val="00490C3F"/>
    <w:rsid w:val="00495488"/>
    <w:rsid w:val="00495617"/>
    <w:rsid w:val="004974BF"/>
    <w:rsid w:val="004A0F66"/>
    <w:rsid w:val="004A1138"/>
    <w:rsid w:val="004A1148"/>
    <w:rsid w:val="004A1F20"/>
    <w:rsid w:val="004A54DE"/>
    <w:rsid w:val="004A79D5"/>
    <w:rsid w:val="004B1ABD"/>
    <w:rsid w:val="004B21A5"/>
    <w:rsid w:val="004B70A5"/>
    <w:rsid w:val="004C03B8"/>
    <w:rsid w:val="004C0FA4"/>
    <w:rsid w:val="004C1BE1"/>
    <w:rsid w:val="004C2D2C"/>
    <w:rsid w:val="004C4309"/>
    <w:rsid w:val="004C54ED"/>
    <w:rsid w:val="004C5A3F"/>
    <w:rsid w:val="004C747B"/>
    <w:rsid w:val="004E0267"/>
    <w:rsid w:val="004E035D"/>
    <w:rsid w:val="004E45B9"/>
    <w:rsid w:val="004E52DA"/>
    <w:rsid w:val="004E5FEE"/>
    <w:rsid w:val="004F1F03"/>
    <w:rsid w:val="004F28A7"/>
    <w:rsid w:val="004F513A"/>
    <w:rsid w:val="004F64E6"/>
    <w:rsid w:val="00500537"/>
    <w:rsid w:val="005037F0"/>
    <w:rsid w:val="00506EE9"/>
    <w:rsid w:val="00507544"/>
    <w:rsid w:val="005134C8"/>
    <w:rsid w:val="00513647"/>
    <w:rsid w:val="005136F5"/>
    <w:rsid w:val="00516A86"/>
    <w:rsid w:val="00521232"/>
    <w:rsid w:val="00522015"/>
    <w:rsid w:val="00525858"/>
    <w:rsid w:val="005275F6"/>
    <w:rsid w:val="005406DA"/>
    <w:rsid w:val="00541207"/>
    <w:rsid w:val="0054336B"/>
    <w:rsid w:val="00544E72"/>
    <w:rsid w:val="00545DB9"/>
    <w:rsid w:val="0055025A"/>
    <w:rsid w:val="00553702"/>
    <w:rsid w:val="0055446F"/>
    <w:rsid w:val="005544AC"/>
    <w:rsid w:val="00554B51"/>
    <w:rsid w:val="00556F90"/>
    <w:rsid w:val="00560581"/>
    <w:rsid w:val="00572102"/>
    <w:rsid w:val="00573F96"/>
    <w:rsid w:val="005800D0"/>
    <w:rsid w:val="0058226C"/>
    <w:rsid w:val="00592D9B"/>
    <w:rsid w:val="005A14FF"/>
    <w:rsid w:val="005A6800"/>
    <w:rsid w:val="005A7486"/>
    <w:rsid w:val="005B1AF0"/>
    <w:rsid w:val="005B3093"/>
    <w:rsid w:val="005B4A7B"/>
    <w:rsid w:val="005C5153"/>
    <w:rsid w:val="005C66BA"/>
    <w:rsid w:val="005D19FD"/>
    <w:rsid w:val="005D5456"/>
    <w:rsid w:val="005D5DC6"/>
    <w:rsid w:val="005D7430"/>
    <w:rsid w:val="005F132A"/>
    <w:rsid w:val="005F1BB0"/>
    <w:rsid w:val="005F5F74"/>
    <w:rsid w:val="005F78DE"/>
    <w:rsid w:val="005F7B89"/>
    <w:rsid w:val="00601E76"/>
    <w:rsid w:val="0060461F"/>
    <w:rsid w:val="006050A7"/>
    <w:rsid w:val="00623F43"/>
    <w:rsid w:val="006243EF"/>
    <w:rsid w:val="00625BE0"/>
    <w:rsid w:val="006309AE"/>
    <w:rsid w:val="0063254D"/>
    <w:rsid w:val="006331C4"/>
    <w:rsid w:val="00634372"/>
    <w:rsid w:val="006362DE"/>
    <w:rsid w:val="0064208B"/>
    <w:rsid w:val="00643D1E"/>
    <w:rsid w:val="00654195"/>
    <w:rsid w:val="00656C4D"/>
    <w:rsid w:val="00657F8A"/>
    <w:rsid w:val="00660EA0"/>
    <w:rsid w:val="00661758"/>
    <w:rsid w:val="006623AA"/>
    <w:rsid w:val="00662F0E"/>
    <w:rsid w:val="0066327D"/>
    <w:rsid w:val="006656F2"/>
    <w:rsid w:val="00666F59"/>
    <w:rsid w:val="0067148F"/>
    <w:rsid w:val="00671D1A"/>
    <w:rsid w:val="006737D2"/>
    <w:rsid w:val="00677084"/>
    <w:rsid w:val="00680D31"/>
    <w:rsid w:val="006903D3"/>
    <w:rsid w:val="00692248"/>
    <w:rsid w:val="00692BA3"/>
    <w:rsid w:val="00695C13"/>
    <w:rsid w:val="006A068F"/>
    <w:rsid w:val="006A08CE"/>
    <w:rsid w:val="006A3D3E"/>
    <w:rsid w:val="006A3E06"/>
    <w:rsid w:val="006A5DE4"/>
    <w:rsid w:val="006B51E2"/>
    <w:rsid w:val="006B54A8"/>
    <w:rsid w:val="006B6C7B"/>
    <w:rsid w:val="006B6CF7"/>
    <w:rsid w:val="006C3DAB"/>
    <w:rsid w:val="006D26B6"/>
    <w:rsid w:val="006D47BF"/>
    <w:rsid w:val="006D592D"/>
    <w:rsid w:val="006D73AC"/>
    <w:rsid w:val="006D7631"/>
    <w:rsid w:val="006E4360"/>
    <w:rsid w:val="006E43BF"/>
    <w:rsid w:val="006E4529"/>
    <w:rsid w:val="006E5716"/>
    <w:rsid w:val="006E624E"/>
    <w:rsid w:val="006E7841"/>
    <w:rsid w:val="006F38E9"/>
    <w:rsid w:val="006F73ED"/>
    <w:rsid w:val="007014A1"/>
    <w:rsid w:val="00702DDA"/>
    <w:rsid w:val="00714DA9"/>
    <w:rsid w:val="00723062"/>
    <w:rsid w:val="007302B3"/>
    <w:rsid w:val="00730733"/>
    <w:rsid w:val="007309A6"/>
    <w:rsid w:val="00730E3A"/>
    <w:rsid w:val="00731124"/>
    <w:rsid w:val="00736AAF"/>
    <w:rsid w:val="00741219"/>
    <w:rsid w:val="00743AE5"/>
    <w:rsid w:val="007441F2"/>
    <w:rsid w:val="00746E38"/>
    <w:rsid w:val="0075171B"/>
    <w:rsid w:val="007574FE"/>
    <w:rsid w:val="00761FC2"/>
    <w:rsid w:val="0076220E"/>
    <w:rsid w:val="00764E9A"/>
    <w:rsid w:val="00765B2A"/>
    <w:rsid w:val="00774F66"/>
    <w:rsid w:val="00780B48"/>
    <w:rsid w:val="00783A34"/>
    <w:rsid w:val="00784A9B"/>
    <w:rsid w:val="0078591D"/>
    <w:rsid w:val="00790348"/>
    <w:rsid w:val="0079257A"/>
    <w:rsid w:val="00792755"/>
    <w:rsid w:val="00793D3E"/>
    <w:rsid w:val="007959C3"/>
    <w:rsid w:val="00795CB0"/>
    <w:rsid w:val="00796D5D"/>
    <w:rsid w:val="007971DC"/>
    <w:rsid w:val="007A07CE"/>
    <w:rsid w:val="007A22EF"/>
    <w:rsid w:val="007A3112"/>
    <w:rsid w:val="007A3F08"/>
    <w:rsid w:val="007A49E9"/>
    <w:rsid w:val="007B25AF"/>
    <w:rsid w:val="007B3F92"/>
    <w:rsid w:val="007C6B52"/>
    <w:rsid w:val="007C6E6E"/>
    <w:rsid w:val="007C7C7F"/>
    <w:rsid w:val="007D1329"/>
    <w:rsid w:val="007D16C5"/>
    <w:rsid w:val="007D55BC"/>
    <w:rsid w:val="007D6929"/>
    <w:rsid w:val="007E0710"/>
    <w:rsid w:val="007E33D6"/>
    <w:rsid w:val="007E58F6"/>
    <w:rsid w:val="007F0011"/>
    <w:rsid w:val="007F0C01"/>
    <w:rsid w:val="007F4818"/>
    <w:rsid w:val="0080374B"/>
    <w:rsid w:val="00807667"/>
    <w:rsid w:val="00822A4D"/>
    <w:rsid w:val="008235E2"/>
    <w:rsid w:val="00826FBF"/>
    <w:rsid w:val="008321B8"/>
    <w:rsid w:val="008355A9"/>
    <w:rsid w:val="0084008F"/>
    <w:rsid w:val="00841EB4"/>
    <w:rsid w:val="00844513"/>
    <w:rsid w:val="0084604B"/>
    <w:rsid w:val="00853B81"/>
    <w:rsid w:val="008551FC"/>
    <w:rsid w:val="0085632D"/>
    <w:rsid w:val="008567C3"/>
    <w:rsid w:val="008613BB"/>
    <w:rsid w:val="00862FE4"/>
    <w:rsid w:val="0086389A"/>
    <w:rsid w:val="00867068"/>
    <w:rsid w:val="0087605E"/>
    <w:rsid w:val="008873DB"/>
    <w:rsid w:val="00890BBD"/>
    <w:rsid w:val="00892C84"/>
    <w:rsid w:val="008941AE"/>
    <w:rsid w:val="008A01E6"/>
    <w:rsid w:val="008A408D"/>
    <w:rsid w:val="008A5C68"/>
    <w:rsid w:val="008A7F17"/>
    <w:rsid w:val="008B1FEE"/>
    <w:rsid w:val="008C40E7"/>
    <w:rsid w:val="008C7880"/>
    <w:rsid w:val="008C7AC3"/>
    <w:rsid w:val="008D1103"/>
    <w:rsid w:val="008D21DA"/>
    <w:rsid w:val="008D612E"/>
    <w:rsid w:val="008E10CF"/>
    <w:rsid w:val="008E3C2D"/>
    <w:rsid w:val="00900E13"/>
    <w:rsid w:val="0090121F"/>
    <w:rsid w:val="00903954"/>
    <w:rsid w:val="00903C32"/>
    <w:rsid w:val="00903EAE"/>
    <w:rsid w:val="0090453D"/>
    <w:rsid w:val="00906AF3"/>
    <w:rsid w:val="009150DA"/>
    <w:rsid w:val="00916B16"/>
    <w:rsid w:val="009173B9"/>
    <w:rsid w:val="0092263C"/>
    <w:rsid w:val="00922E4D"/>
    <w:rsid w:val="00926DF8"/>
    <w:rsid w:val="00931968"/>
    <w:rsid w:val="00932A27"/>
    <w:rsid w:val="0093335D"/>
    <w:rsid w:val="009345C1"/>
    <w:rsid w:val="0093613E"/>
    <w:rsid w:val="0094011A"/>
    <w:rsid w:val="00941A75"/>
    <w:rsid w:val="00943026"/>
    <w:rsid w:val="00943356"/>
    <w:rsid w:val="00943D46"/>
    <w:rsid w:val="0095279A"/>
    <w:rsid w:val="00953AAD"/>
    <w:rsid w:val="00955615"/>
    <w:rsid w:val="00960072"/>
    <w:rsid w:val="00960E13"/>
    <w:rsid w:val="009624E9"/>
    <w:rsid w:val="009630FE"/>
    <w:rsid w:val="00966B81"/>
    <w:rsid w:val="00966FC5"/>
    <w:rsid w:val="00973A53"/>
    <w:rsid w:val="00975421"/>
    <w:rsid w:val="00976C48"/>
    <w:rsid w:val="00977F79"/>
    <w:rsid w:val="00980A98"/>
    <w:rsid w:val="00981D3E"/>
    <w:rsid w:val="0098327D"/>
    <w:rsid w:val="00992978"/>
    <w:rsid w:val="009934C8"/>
    <w:rsid w:val="009952EE"/>
    <w:rsid w:val="009A0D90"/>
    <w:rsid w:val="009A364F"/>
    <w:rsid w:val="009A3D1E"/>
    <w:rsid w:val="009A677D"/>
    <w:rsid w:val="009A782A"/>
    <w:rsid w:val="009B23C1"/>
    <w:rsid w:val="009B248A"/>
    <w:rsid w:val="009B59A6"/>
    <w:rsid w:val="009C09A0"/>
    <w:rsid w:val="009C7720"/>
    <w:rsid w:val="009D5594"/>
    <w:rsid w:val="009D58AA"/>
    <w:rsid w:val="009E07F6"/>
    <w:rsid w:val="009E0B49"/>
    <w:rsid w:val="009E1967"/>
    <w:rsid w:val="009E2479"/>
    <w:rsid w:val="009E3775"/>
    <w:rsid w:val="009E52C1"/>
    <w:rsid w:val="009E62B2"/>
    <w:rsid w:val="009E77B5"/>
    <w:rsid w:val="009F4AEC"/>
    <w:rsid w:val="009F5B41"/>
    <w:rsid w:val="009F7F50"/>
    <w:rsid w:val="00A00ECF"/>
    <w:rsid w:val="00A0102F"/>
    <w:rsid w:val="00A01EA2"/>
    <w:rsid w:val="00A02316"/>
    <w:rsid w:val="00A12949"/>
    <w:rsid w:val="00A12C20"/>
    <w:rsid w:val="00A13DDF"/>
    <w:rsid w:val="00A2023C"/>
    <w:rsid w:val="00A20918"/>
    <w:rsid w:val="00A21327"/>
    <w:rsid w:val="00A21A9F"/>
    <w:rsid w:val="00A22B20"/>
    <w:rsid w:val="00A2302F"/>
    <w:rsid w:val="00A23AFA"/>
    <w:rsid w:val="00A24947"/>
    <w:rsid w:val="00A24ACD"/>
    <w:rsid w:val="00A31B3E"/>
    <w:rsid w:val="00A3687B"/>
    <w:rsid w:val="00A36DE2"/>
    <w:rsid w:val="00A46D6D"/>
    <w:rsid w:val="00A532F3"/>
    <w:rsid w:val="00A565BE"/>
    <w:rsid w:val="00A6021F"/>
    <w:rsid w:val="00A63D29"/>
    <w:rsid w:val="00A71C31"/>
    <w:rsid w:val="00A7395B"/>
    <w:rsid w:val="00A739A5"/>
    <w:rsid w:val="00A7609D"/>
    <w:rsid w:val="00A81D8C"/>
    <w:rsid w:val="00A8489E"/>
    <w:rsid w:val="00A90C6A"/>
    <w:rsid w:val="00A90EB6"/>
    <w:rsid w:val="00A94573"/>
    <w:rsid w:val="00A94A05"/>
    <w:rsid w:val="00AA1061"/>
    <w:rsid w:val="00AA5990"/>
    <w:rsid w:val="00AA5C56"/>
    <w:rsid w:val="00AA6809"/>
    <w:rsid w:val="00AB02A7"/>
    <w:rsid w:val="00AB0361"/>
    <w:rsid w:val="00AB3DBE"/>
    <w:rsid w:val="00AB4458"/>
    <w:rsid w:val="00AB7CE7"/>
    <w:rsid w:val="00AC29F3"/>
    <w:rsid w:val="00AC519E"/>
    <w:rsid w:val="00AD256C"/>
    <w:rsid w:val="00AD2603"/>
    <w:rsid w:val="00AD457F"/>
    <w:rsid w:val="00AD6C60"/>
    <w:rsid w:val="00AD78D1"/>
    <w:rsid w:val="00AE07F7"/>
    <w:rsid w:val="00AE3418"/>
    <w:rsid w:val="00AE3A85"/>
    <w:rsid w:val="00AE3E50"/>
    <w:rsid w:val="00AE4280"/>
    <w:rsid w:val="00AE5EF9"/>
    <w:rsid w:val="00AE6371"/>
    <w:rsid w:val="00AE6757"/>
    <w:rsid w:val="00AE7F3E"/>
    <w:rsid w:val="00AF156D"/>
    <w:rsid w:val="00AF257E"/>
    <w:rsid w:val="00AF3537"/>
    <w:rsid w:val="00AF58BB"/>
    <w:rsid w:val="00AF5C00"/>
    <w:rsid w:val="00B04D7A"/>
    <w:rsid w:val="00B11E5C"/>
    <w:rsid w:val="00B155FF"/>
    <w:rsid w:val="00B2163A"/>
    <w:rsid w:val="00B222D4"/>
    <w:rsid w:val="00B231E5"/>
    <w:rsid w:val="00B236BC"/>
    <w:rsid w:val="00B25331"/>
    <w:rsid w:val="00B31311"/>
    <w:rsid w:val="00B3136F"/>
    <w:rsid w:val="00B31828"/>
    <w:rsid w:val="00B33063"/>
    <w:rsid w:val="00B36EDD"/>
    <w:rsid w:val="00B36F40"/>
    <w:rsid w:val="00B41F9B"/>
    <w:rsid w:val="00B437BF"/>
    <w:rsid w:val="00B45985"/>
    <w:rsid w:val="00B475F1"/>
    <w:rsid w:val="00B47D5F"/>
    <w:rsid w:val="00B47F7B"/>
    <w:rsid w:val="00B52B2A"/>
    <w:rsid w:val="00B52E97"/>
    <w:rsid w:val="00B52FFA"/>
    <w:rsid w:val="00B5465E"/>
    <w:rsid w:val="00B60FCD"/>
    <w:rsid w:val="00B6351D"/>
    <w:rsid w:val="00B71846"/>
    <w:rsid w:val="00B74A3D"/>
    <w:rsid w:val="00B774CD"/>
    <w:rsid w:val="00B81059"/>
    <w:rsid w:val="00B8326E"/>
    <w:rsid w:val="00B84A4A"/>
    <w:rsid w:val="00B90BF2"/>
    <w:rsid w:val="00B941A9"/>
    <w:rsid w:val="00B949BD"/>
    <w:rsid w:val="00B966C5"/>
    <w:rsid w:val="00B97198"/>
    <w:rsid w:val="00BA0748"/>
    <w:rsid w:val="00BA5C6E"/>
    <w:rsid w:val="00BA6E20"/>
    <w:rsid w:val="00BB2438"/>
    <w:rsid w:val="00BB3316"/>
    <w:rsid w:val="00BB5398"/>
    <w:rsid w:val="00BB6E71"/>
    <w:rsid w:val="00BC296A"/>
    <w:rsid w:val="00BC7960"/>
    <w:rsid w:val="00BD41E0"/>
    <w:rsid w:val="00BD4430"/>
    <w:rsid w:val="00BD4459"/>
    <w:rsid w:val="00BE1A72"/>
    <w:rsid w:val="00BE205E"/>
    <w:rsid w:val="00BE3FB0"/>
    <w:rsid w:val="00BE6675"/>
    <w:rsid w:val="00BF5120"/>
    <w:rsid w:val="00C021E7"/>
    <w:rsid w:val="00C02B87"/>
    <w:rsid w:val="00C02EC8"/>
    <w:rsid w:val="00C1006E"/>
    <w:rsid w:val="00C10A76"/>
    <w:rsid w:val="00C14488"/>
    <w:rsid w:val="00C15C43"/>
    <w:rsid w:val="00C16544"/>
    <w:rsid w:val="00C262FB"/>
    <w:rsid w:val="00C3479A"/>
    <w:rsid w:val="00C37FDD"/>
    <w:rsid w:val="00C403A2"/>
    <w:rsid w:val="00C4086D"/>
    <w:rsid w:val="00C40969"/>
    <w:rsid w:val="00C45F9F"/>
    <w:rsid w:val="00C52814"/>
    <w:rsid w:val="00C5389C"/>
    <w:rsid w:val="00C54731"/>
    <w:rsid w:val="00C56991"/>
    <w:rsid w:val="00C60B75"/>
    <w:rsid w:val="00C62211"/>
    <w:rsid w:val="00C638F3"/>
    <w:rsid w:val="00C847ED"/>
    <w:rsid w:val="00C8499B"/>
    <w:rsid w:val="00C85102"/>
    <w:rsid w:val="00C863F8"/>
    <w:rsid w:val="00C87110"/>
    <w:rsid w:val="00C92685"/>
    <w:rsid w:val="00C93187"/>
    <w:rsid w:val="00C96ACD"/>
    <w:rsid w:val="00CA1463"/>
    <w:rsid w:val="00CA1896"/>
    <w:rsid w:val="00CA2C34"/>
    <w:rsid w:val="00CA398A"/>
    <w:rsid w:val="00CB5B28"/>
    <w:rsid w:val="00CB6393"/>
    <w:rsid w:val="00CC2A05"/>
    <w:rsid w:val="00CC3E59"/>
    <w:rsid w:val="00CC73D7"/>
    <w:rsid w:val="00CD10DD"/>
    <w:rsid w:val="00CD5D13"/>
    <w:rsid w:val="00CD6D8C"/>
    <w:rsid w:val="00CD75E1"/>
    <w:rsid w:val="00CE24E6"/>
    <w:rsid w:val="00CE2950"/>
    <w:rsid w:val="00CE43F5"/>
    <w:rsid w:val="00CE49C8"/>
    <w:rsid w:val="00CF46B4"/>
    <w:rsid w:val="00CF4F4F"/>
    <w:rsid w:val="00CF5371"/>
    <w:rsid w:val="00D00AE9"/>
    <w:rsid w:val="00D016C9"/>
    <w:rsid w:val="00D0323A"/>
    <w:rsid w:val="00D04A7D"/>
    <w:rsid w:val="00D0559F"/>
    <w:rsid w:val="00D064B5"/>
    <w:rsid w:val="00D077E9"/>
    <w:rsid w:val="00D11970"/>
    <w:rsid w:val="00D12665"/>
    <w:rsid w:val="00D2094A"/>
    <w:rsid w:val="00D255DD"/>
    <w:rsid w:val="00D268CA"/>
    <w:rsid w:val="00D301FA"/>
    <w:rsid w:val="00D328AC"/>
    <w:rsid w:val="00D42CB7"/>
    <w:rsid w:val="00D4312D"/>
    <w:rsid w:val="00D4413B"/>
    <w:rsid w:val="00D5413D"/>
    <w:rsid w:val="00D561C2"/>
    <w:rsid w:val="00D570A9"/>
    <w:rsid w:val="00D5735F"/>
    <w:rsid w:val="00D673D6"/>
    <w:rsid w:val="00D6764F"/>
    <w:rsid w:val="00D70D02"/>
    <w:rsid w:val="00D71BCB"/>
    <w:rsid w:val="00D72332"/>
    <w:rsid w:val="00D72DD8"/>
    <w:rsid w:val="00D730F3"/>
    <w:rsid w:val="00D74FCE"/>
    <w:rsid w:val="00D7537F"/>
    <w:rsid w:val="00D7650F"/>
    <w:rsid w:val="00D770C7"/>
    <w:rsid w:val="00D86945"/>
    <w:rsid w:val="00D90290"/>
    <w:rsid w:val="00D91CB7"/>
    <w:rsid w:val="00DB4E3C"/>
    <w:rsid w:val="00DB6905"/>
    <w:rsid w:val="00DB6C8E"/>
    <w:rsid w:val="00DB7E6B"/>
    <w:rsid w:val="00DC04A2"/>
    <w:rsid w:val="00DC11EF"/>
    <w:rsid w:val="00DC2720"/>
    <w:rsid w:val="00DC706A"/>
    <w:rsid w:val="00DC77A2"/>
    <w:rsid w:val="00DC794A"/>
    <w:rsid w:val="00DD136C"/>
    <w:rsid w:val="00DD152F"/>
    <w:rsid w:val="00DD45C2"/>
    <w:rsid w:val="00DD6384"/>
    <w:rsid w:val="00DE213F"/>
    <w:rsid w:val="00DE232C"/>
    <w:rsid w:val="00DF027C"/>
    <w:rsid w:val="00DF0302"/>
    <w:rsid w:val="00E00A32"/>
    <w:rsid w:val="00E013E8"/>
    <w:rsid w:val="00E0316C"/>
    <w:rsid w:val="00E031AB"/>
    <w:rsid w:val="00E0481A"/>
    <w:rsid w:val="00E11872"/>
    <w:rsid w:val="00E1207F"/>
    <w:rsid w:val="00E12D5F"/>
    <w:rsid w:val="00E16B68"/>
    <w:rsid w:val="00E17664"/>
    <w:rsid w:val="00E20748"/>
    <w:rsid w:val="00E22ACD"/>
    <w:rsid w:val="00E22EEB"/>
    <w:rsid w:val="00E2622D"/>
    <w:rsid w:val="00E32E16"/>
    <w:rsid w:val="00E37327"/>
    <w:rsid w:val="00E37D3A"/>
    <w:rsid w:val="00E41E9A"/>
    <w:rsid w:val="00E42F3E"/>
    <w:rsid w:val="00E4764A"/>
    <w:rsid w:val="00E5263E"/>
    <w:rsid w:val="00E52D13"/>
    <w:rsid w:val="00E53C58"/>
    <w:rsid w:val="00E5422A"/>
    <w:rsid w:val="00E6106E"/>
    <w:rsid w:val="00E620B0"/>
    <w:rsid w:val="00E668C6"/>
    <w:rsid w:val="00E672E5"/>
    <w:rsid w:val="00E7290C"/>
    <w:rsid w:val="00E7424C"/>
    <w:rsid w:val="00E76FF7"/>
    <w:rsid w:val="00E81B40"/>
    <w:rsid w:val="00E82460"/>
    <w:rsid w:val="00E873E6"/>
    <w:rsid w:val="00E95303"/>
    <w:rsid w:val="00EA0D77"/>
    <w:rsid w:val="00EA2D76"/>
    <w:rsid w:val="00EA59CB"/>
    <w:rsid w:val="00EA7B02"/>
    <w:rsid w:val="00EB029D"/>
    <w:rsid w:val="00EB335F"/>
    <w:rsid w:val="00EB3D11"/>
    <w:rsid w:val="00EC2556"/>
    <w:rsid w:val="00EC3022"/>
    <w:rsid w:val="00EC76DD"/>
    <w:rsid w:val="00ED0DB7"/>
    <w:rsid w:val="00EE6745"/>
    <w:rsid w:val="00EF555B"/>
    <w:rsid w:val="00EF66BE"/>
    <w:rsid w:val="00F01F52"/>
    <w:rsid w:val="00F02651"/>
    <w:rsid w:val="00F027BB"/>
    <w:rsid w:val="00F03FE9"/>
    <w:rsid w:val="00F04800"/>
    <w:rsid w:val="00F1107A"/>
    <w:rsid w:val="00F11DCF"/>
    <w:rsid w:val="00F162EA"/>
    <w:rsid w:val="00F24053"/>
    <w:rsid w:val="00F243EE"/>
    <w:rsid w:val="00F30245"/>
    <w:rsid w:val="00F32DE1"/>
    <w:rsid w:val="00F50D40"/>
    <w:rsid w:val="00F52D27"/>
    <w:rsid w:val="00F54842"/>
    <w:rsid w:val="00F54AAC"/>
    <w:rsid w:val="00F60382"/>
    <w:rsid w:val="00F615CD"/>
    <w:rsid w:val="00F650B9"/>
    <w:rsid w:val="00F67E1A"/>
    <w:rsid w:val="00F70178"/>
    <w:rsid w:val="00F75FFA"/>
    <w:rsid w:val="00F821CB"/>
    <w:rsid w:val="00F82E46"/>
    <w:rsid w:val="00F83527"/>
    <w:rsid w:val="00F8386E"/>
    <w:rsid w:val="00F84C0B"/>
    <w:rsid w:val="00F86B66"/>
    <w:rsid w:val="00F93CD2"/>
    <w:rsid w:val="00FA2AE4"/>
    <w:rsid w:val="00FA2E1D"/>
    <w:rsid w:val="00FA3B5D"/>
    <w:rsid w:val="00FB2B19"/>
    <w:rsid w:val="00FC1D17"/>
    <w:rsid w:val="00FC3803"/>
    <w:rsid w:val="00FC5CBE"/>
    <w:rsid w:val="00FD0521"/>
    <w:rsid w:val="00FD583F"/>
    <w:rsid w:val="00FD7488"/>
    <w:rsid w:val="00FE2401"/>
    <w:rsid w:val="00FE5AC6"/>
    <w:rsid w:val="00FE6760"/>
    <w:rsid w:val="00FE73E3"/>
    <w:rsid w:val="00FF092B"/>
    <w:rsid w:val="00FF16B4"/>
    <w:rsid w:val="00FF4E54"/>
    <w:rsid w:val="00FF635A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F673A0"/>
  <w15:docId w15:val="{0FB35CDB-8F16-4642-8FE4-D93AC03AF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next w:val="Ttulo2"/>
    <w:link w:val="Ttulo1Car"/>
    <w:uiPriority w:val="9"/>
    <w:qFormat/>
    <w:rsid w:val="00CB6393"/>
    <w:pPr>
      <w:keepNext/>
      <w:numPr>
        <w:numId w:val="4"/>
      </w:numPr>
      <w:spacing w:before="240" w:after="200"/>
      <w:ind w:left="360"/>
      <w:outlineLvl w:val="0"/>
    </w:pPr>
    <w:rPr>
      <w:rFonts w:asciiTheme="majorHAnsi" w:eastAsiaTheme="majorEastAsia" w:hAnsiTheme="majorHAnsi" w:cstheme="majorBidi"/>
      <w:noProof/>
      <w:color w:val="061F57" w:themeColor="text2" w:themeShade="BF"/>
      <w:kern w:val="28"/>
      <w:sz w:val="52"/>
      <w:szCs w:val="32"/>
      <w:lang w:bidi="es-ES"/>
    </w:rPr>
  </w:style>
  <w:style w:type="paragraph" w:styleId="Ttulo2">
    <w:name w:val="heading 2"/>
    <w:next w:val="Contenido"/>
    <w:link w:val="Ttulo2Car"/>
    <w:autoRedefine/>
    <w:uiPriority w:val="4"/>
    <w:qFormat/>
    <w:rsid w:val="00E20748"/>
    <w:pPr>
      <w:numPr>
        <w:ilvl w:val="1"/>
        <w:numId w:val="4"/>
      </w:numPr>
      <w:outlineLvl w:val="1"/>
    </w:pPr>
    <w:rPr>
      <w:rFonts w:eastAsiaTheme="minorEastAsia"/>
      <w:b/>
      <w:noProof/>
      <w:color w:val="082A75" w:themeColor="text2"/>
      <w:sz w:val="28"/>
      <w:szCs w:val="22"/>
      <w:lang w:bidi="es-ES"/>
    </w:rPr>
  </w:style>
  <w:style w:type="paragraph" w:styleId="Ttulo3">
    <w:name w:val="heading 3"/>
    <w:basedOn w:val="Ttulo2"/>
    <w:next w:val="Contenido"/>
    <w:link w:val="Ttulo3Car"/>
    <w:autoRedefine/>
    <w:uiPriority w:val="5"/>
    <w:unhideWhenUsed/>
    <w:qFormat/>
    <w:rsid w:val="00F50D40"/>
    <w:pPr>
      <w:numPr>
        <w:ilvl w:val="2"/>
      </w:num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link w:val="TtuloCar"/>
    <w:uiPriority w:val="1"/>
    <w:qFormat/>
    <w:rsid w:val="00117EA1"/>
    <w:pPr>
      <w:spacing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character" w:customStyle="1" w:styleId="TtuloCar">
    <w:name w:val="Título Car"/>
    <w:basedOn w:val="Fuentedeprrafopredeter"/>
    <w:link w:val="Ttulo"/>
    <w:uiPriority w:val="1"/>
    <w:rsid w:val="00117EA1"/>
    <w:rPr>
      <w:rFonts w:asciiTheme="majorHAnsi" w:eastAsiaTheme="majorEastAsia" w:hAnsiTheme="majorHAnsi" w:cstheme="majorBidi"/>
      <w:b/>
      <w:bCs/>
      <w:color w:val="082A75" w:themeColor="text2"/>
      <w:sz w:val="56"/>
      <w:szCs w:val="52"/>
      <w:lang w:bidi="es-ES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CB6393"/>
    <w:rPr>
      <w:rFonts w:asciiTheme="majorHAnsi" w:eastAsiaTheme="majorEastAsia" w:hAnsiTheme="majorHAnsi" w:cstheme="majorBidi"/>
      <w:b/>
      <w:noProof/>
      <w:color w:val="061F57" w:themeColor="text2" w:themeShade="BF"/>
      <w:kern w:val="28"/>
      <w:sz w:val="52"/>
      <w:szCs w:val="32"/>
      <w:lang w:bidi="es-ES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E20748"/>
    <w:rPr>
      <w:rFonts w:eastAsiaTheme="minorEastAsia"/>
      <w:b/>
      <w:noProof/>
      <w:color w:val="082A75" w:themeColor="text2"/>
      <w:sz w:val="28"/>
      <w:szCs w:val="22"/>
      <w:lang w:bidi="es-ES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117EA1"/>
    <w:rPr>
      <w:b w:val="0"/>
      <w:sz w:val="22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117EA1"/>
    <w:rPr>
      <w:rFonts w:eastAsiaTheme="minorEastAsia"/>
      <w:color w:val="082A75" w:themeColor="text2"/>
      <w:sz w:val="22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Sinespaciado">
    <w:name w:val="No Spacing"/>
    <w:link w:val="SinespaciadoCar"/>
    <w:uiPriority w:val="1"/>
    <w:qFormat/>
    <w:rsid w:val="00D00AE9"/>
    <w:pPr>
      <w:spacing w:after="0" w:line="240" w:lineRule="auto"/>
    </w:pPr>
    <w:rPr>
      <w:rFonts w:eastAsiaTheme="minorEastAsia"/>
      <w:sz w:val="22"/>
      <w:szCs w:val="22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00AE9"/>
    <w:rPr>
      <w:rFonts w:eastAsiaTheme="minorEastAsia"/>
      <w:sz w:val="22"/>
      <w:szCs w:val="22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6D592D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6D592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D592D"/>
    <w:pPr>
      <w:spacing w:after="100"/>
      <w:ind w:left="280"/>
    </w:pPr>
  </w:style>
  <w:style w:type="character" w:styleId="Hipervnculo">
    <w:name w:val="Hyperlink"/>
    <w:basedOn w:val="Fuentedeprrafopredeter"/>
    <w:uiPriority w:val="99"/>
    <w:unhideWhenUsed/>
    <w:rsid w:val="006D592D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23C1"/>
    <w:rPr>
      <w:color w:val="605E5C"/>
      <w:shd w:val="clear" w:color="auto" w:fill="E1DFDD"/>
    </w:rPr>
  </w:style>
  <w:style w:type="character" w:customStyle="1" w:styleId="Ttulo3Car">
    <w:name w:val="Título 3 Car"/>
    <w:basedOn w:val="Fuentedeprrafopredeter"/>
    <w:link w:val="Ttulo3"/>
    <w:uiPriority w:val="5"/>
    <w:rsid w:val="00F50D40"/>
    <w:rPr>
      <w:rFonts w:eastAsiaTheme="minorEastAsia"/>
      <w:noProof/>
      <w:color w:val="082A75" w:themeColor="text2"/>
      <w:sz w:val="28"/>
      <w:szCs w:val="22"/>
      <w:lang w:bidi="es-ES"/>
    </w:rPr>
  </w:style>
  <w:style w:type="paragraph" w:styleId="Prrafodelista">
    <w:name w:val="List Paragraph"/>
    <w:basedOn w:val="Normal"/>
    <w:uiPriority w:val="34"/>
    <w:unhideWhenUsed/>
    <w:qFormat/>
    <w:rsid w:val="001D334F"/>
    <w:pPr>
      <w:ind w:left="720"/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3A4C3A"/>
    <w:rPr>
      <w:color w:val="3592CF" w:themeColor="followed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043931"/>
  </w:style>
  <w:style w:type="paragraph" w:styleId="TDC3">
    <w:name w:val="toc 3"/>
    <w:basedOn w:val="Normal"/>
    <w:next w:val="Normal"/>
    <w:autoRedefine/>
    <w:uiPriority w:val="39"/>
    <w:unhideWhenUsed/>
    <w:rsid w:val="00DF0302"/>
    <w:pPr>
      <w:spacing w:after="100"/>
      <w:ind w:left="560"/>
    </w:pPr>
  </w:style>
  <w:style w:type="paragraph" w:customStyle="1" w:styleId="patata">
    <w:name w:val="patata"/>
    <w:basedOn w:val="Contenido"/>
    <w:link w:val="patataCar"/>
    <w:qFormat/>
    <w:rsid w:val="003215EF"/>
    <w:rPr>
      <w:lang w:bidi="es-ES"/>
    </w:rPr>
  </w:style>
  <w:style w:type="character" w:customStyle="1" w:styleId="patataCar">
    <w:name w:val="patata Car"/>
    <w:basedOn w:val="Carcterdecontenido"/>
    <w:link w:val="patata"/>
    <w:rsid w:val="003215EF"/>
    <w:rPr>
      <w:rFonts w:eastAsiaTheme="minorEastAsia"/>
      <w:color w:val="082A75" w:themeColor="text2"/>
      <w:sz w:val="22"/>
      <w:szCs w:val="22"/>
      <w:lang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50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61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4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3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88346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98383">
              <w:marLeft w:val="4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7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74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6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0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3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0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5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5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1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2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drigo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057AEB65A1545A987F3B1F8BDED0C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4E3B90-6463-4F2E-AD65-8B3C9554352E}"/>
      </w:docPartPr>
      <w:docPartBody>
        <w:p w:rsidR="0075179B" w:rsidRDefault="00FE6D43">
          <w:pPr>
            <w:pStyle w:val="D057AEB65A1545A987F3B1F8BDED0CEA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EAE"/>
    <w:rsid w:val="002D7347"/>
    <w:rsid w:val="002E3685"/>
    <w:rsid w:val="00397E6E"/>
    <w:rsid w:val="0059174C"/>
    <w:rsid w:val="005C2206"/>
    <w:rsid w:val="006043B3"/>
    <w:rsid w:val="0075179B"/>
    <w:rsid w:val="00753244"/>
    <w:rsid w:val="00862118"/>
    <w:rsid w:val="008951CF"/>
    <w:rsid w:val="008C1E5C"/>
    <w:rsid w:val="0090402D"/>
    <w:rsid w:val="009305B9"/>
    <w:rsid w:val="00954895"/>
    <w:rsid w:val="00AE1CCE"/>
    <w:rsid w:val="00BA582E"/>
    <w:rsid w:val="00BE0AB5"/>
    <w:rsid w:val="00C03003"/>
    <w:rsid w:val="00D718F8"/>
    <w:rsid w:val="00E07010"/>
    <w:rsid w:val="00E44EAE"/>
    <w:rsid w:val="00F52FFB"/>
    <w:rsid w:val="00FE56D9"/>
    <w:rsid w:val="00FE6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s-ES" w:eastAsia="es-E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kern w:val="0"/>
      <w:sz w:val="32"/>
      <w:lang w:eastAsia="en-US"/>
      <w14:ligatures w14:val="none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kern w:val="0"/>
      <w:sz w:val="32"/>
      <w:lang w:eastAsia="en-US"/>
      <w14:ligatures w14:val="none"/>
    </w:rPr>
  </w:style>
  <w:style w:type="paragraph" w:customStyle="1" w:styleId="D057AEB65A1545A987F3B1F8BDED0CEA">
    <w:name w:val="D057AEB65A1545A987F3B1F8BDED0CE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Manual</b:Tag>
    <b:SourceType>DocumentFromInternetSite</b:SourceType>
    <b:Guid>{CF1C9C84-4AD7-44CB-AF37-A264B5E2CC33}</b:Guid>
    <b:Title>Manual</b:Title>
    <b:Author>
      <b:Author>
        <b:NameList>
          <b:Person>
            <b:Last>MSI</b:Last>
          </b:Person>
        </b:NameList>
      </b:Author>
    </b:Author>
    <b:InternetSiteTitle>msi.com</b:InternetSiteTitle>
    <b:URL>https://download.msi.com/archive/mnu_exe/nb/MS-15HK_v1.0_Spanish.pdf</b:URL>
    <b:RefOrder>1</b:RefOrder>
  </b:Source>
  <b:Source>
    <b:Tag>SAM</b:Tag>
    <b:SourceType>InternetSite</b:SourceType>
    <b:Guid>{5B9066B0-4B35-4289-BB50-97C54A8E359E}</b:Guid>
    <b:Author>
      <b:Author>
        <b:NameList>
          <b:Person>
            <b:Last>SAMSUNG</b:Last>
          </b:Person>
        </b:NameList>
      </b:Author>
    </b:Author>
    <b:URL>https://semiconductor.samsung.com/ssd/pc-ssd/pm9b1/mzvl4512hblu-00b07/</b:URL>
    <b:RefOrder>2</b:RefOrder>
  </b:Source>
  <b:Source>
    <b:Tag>PCc</b:Tag>
    <b:SourceType>InternetSite</b:SourceType>
    <b:Guid>{055CFDF8-A6D9-46F5-94E8-570CE91C3B28}</b:Guid>
    <b:Title>SSD Samsung</b:Title>
    <b:URL>https://www.pccomponentes.com/samsung-970-evo-plus-250gb-ssd-nvme-m2</b:URL>
    <b:Author>
      <b:Author>
        <b:NameList>
          <b:Person>
            <b:Last>PCcomponentes</b:Last>
          </b:Person>
        </b:NameList>
      </b:Author>
    </b:Author>
    <b:RefOrder>3</b:RefOrder>
  </b:Source>
  <b:Source>
    <b:Tag>Pro</b:Tag>
    <b:SourceType>InternetSite</b:SourceType>
    <b:Guid>{FC44E254-302D-4707-AEC2-712714D2F0B3}</b:Guid>
    <b:Author>
      <b:Author>
        <b:NameList>
          <b:Person>
            <b:Last>ProfesionalReview</b:Last>
          </b:Person>
        </b:NameList>
      </b:Author>
    </b:Author>
    <b:Title>Review MSI B7M</b:Title>
    <b:URL>https://www.profesionalreview.com/2023/07/31/msi-modern-15-b7m-review/</b:URL>
    <b:RefOrder>4</b:RefOrder>
  </b:Source>
</b:Sources>
</file>

<file path=customXml/itemProps1.xml><?xml version="1.0" encoding="utf-8"?>
<ds:datastoreItem xmlns:ds="http://schemas.openxmlformats.org/officeDocument/2006/customXml" ds:itemID="{1B1E8020-354E-42FC-94D8-4FBF8D3FB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484</TotalTime>
  <Pages>20</Pages>
  <Words>1331</Words>
  <Characters>7324</Characters>
  <Application>Microsoft Office Word</Application>
  <DocSecurity>0</DocSecurity>
  <Lines>61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Rodrigo</dc:creator>
  <cp:keywords/>
  <cp:lastModifiedBy>Rodrigo Tapiador Cano</cp:lastModifiedBy>
  <cp:revision>125</cp:revision>
  <cp:lastPrinted>2024-01-20T13:50:00Z</cp:lastPrinted>
  <dcterms:created xsi:type="dcterms:W3CDTF">2024-01-18T10:22:00Z</dcterms:created>
  <dcterms:modified xsi:type="dcterms:W3CDTF">2024-01-20T13:50:00Z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